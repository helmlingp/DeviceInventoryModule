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BF7B4" w14:textId="77777777" w:rsidR="00A23EDA" w:rsidRDefault="00DC1551" w:rsidP="005C2D5D">
      <w:pPr>
        <w:pStyle w:val="Heading1"/>
      </w:pPr>
      <w:r w:rsidRPr="00CD2E2A">
        <w:rPr>
          <w:noProof/>
        </w:rPr>
        <w:drawing>
          <wp:anchor distT="0" distB="0" distL="114300" distR="114300" simplePos="0" relativeHeight="251656192" behindDoc="1" locked="0" layoutInCell="1" allowOverlap="1" wp14:anchorId="60141A5B" wp14:editId="7E440A78">
            <wp:simplePos x="0" y="0"/>
            <wp:positionH relativeFrom="page">
              <wp:posOffset>6941185</wp:posOffset>
            </wp:positionH>
            <wp:positionV relativeFrom="page">
              <wp:posOffset>2540</wp:posOffset>
            </wp:positionV>
            <wp:extent cx="831850" cy="831850"/>
            <wp:effectExtent l="0" t="0" r="6350" b="6350"/>
            <wp:wrapNone/>
            <wp:docPr id="3" name="Picture 3"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terhead peelb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166">
        <w:t>Introduction</w:t>
      </w:r>
    </w:p>
    <w:p w14:paraId="3E545DC8" w14:textId="47E5CB31" w:rsidR="0090350F" w:rsidRDefault="00F90166" w:rsidP="00F90166">
      <w:r>
        <w:t xml:space="preserve">The Shared Device Module is designed to switch the assigned user </w:t>
      </w:r>
      <w:r w:rsidR="00A303FF">
        <w:t xml:space="preserve">of a device </w:t>
      </w:r>
      <w:r>
        <w:t>within Workspace ONE UEM (WS1)</w:t>
      </w:r>
      <w:r w:rsidR="00AA4305">
        <w:t xml:space="preserve">. Assignment of a device to a user </w:t>
      </w:r>
      <w:r w:rsidR="00DA5C90">
        <w:t>is important for Service Desk / Inventory functions and also allows</w:t>
      </w:r>
      <w:r>
        <w:t xml:space="preserve"> the Workspace ONE Hub </w:t>
      </w:r>
      <w:r w:rsidR="00DA5C90">
        <w:t xml:space="preserve">(Catalogue) </w:t>
      </w:r>
      <w:r>
        <w:t xml:space="preserve">app to work. </w:t>
      </w:r>
    </w:p>
    <w:p w14:paraId="6D4AD0A3" w14:textId="77777777" w:rsidR="0090350F" w:rsidRDefault="0090350F" w:rsidP="00F90166"/>
    <w:p w14:paraId="419DFEB4" w14:textId="44F61F7C" w:rsidR="0090350F" w:rsidRDefault="0090350F" w:rsidP="00F90166">
      <w:r>
        <w:t xml:space="preserve">The module also </w:t>
      </w:r>
      <w:r w:rsidR="00B708A8">
        <w:t xml:space="preserve">moves the device </w:t>
      </w:r>
      <w:r w:rsidR="003D09DE">
        <w:t xml:space="preserve">to a designated </w:t>
      </w:r>
      <w:r w:rsidR="00B708A8">
        <w:t xml:space="preserve">Organization Group (OG) </w:t>
      </w:r>
      <w:r w:rsidR="003D09DE">
        <w:t xml:space="preserve">or </w:t>
      </w:r>
      <w:r w:rsidR="00D615C6">
        <w:t>will</w:t>
      </w:r>
      <w:r w:rsidR="004D424A">
        <w:t xml:space="preserve"> keep the device in the current OG</w:t>
      </w:r>
      <w:r w:rsidR="00213240">
        <w:t xml:space="preserve"> based upon the </w:t>
      </w:r>
      <w:r w:rsidR="00D67CBC">
        <w:t xml:space="preserve">desired </w:t>
      </w:r>
      <w:r w:rsidR="00213240">
        <w:t>configuration</w:t>
      </w:r>
      <w:r w:rsidR="004D424A">
        <w:t>.</w:t>
      </w:r>
      <w:r w:rsidR="00C1313A">
        <w:t xml:space="preserve"> The script uses API calls to the WS1 API server(s) to determine if the device is set as ‘Corporate – Shared’. If it is not, the script </w:t>
      </w:r>
      <w:r w:rsidR="008F50B5">
        <w:t>exists,</w:t>
      </w:r>
      <w:r w:rsidR="00C1313A">
        <w:t xml:space="preserve"> and no action occurs. This means the module can be deployed widely.</w:t>
      </w:r>
    </w:p>
    <w:p w14:paraId="0DF3184A" w14:textId="77777777" w:rsidR="0090350F" w:rsidRDefault="0090350F" w:rsidP="00F90166"/>
    <w:p w14:paraId="42FECD01" w14:textId="1E01E9C7" w:rsidR="005E6E46" w:rsidRDefault="00213240" w:rsidP="00F90166">
      <w:r>
        <w:t>The module has also been designed with the following scenarios in mind:</w:t>
      </w:r>
    </w:p>
    <w:p w14:paraId="77092199" w14:textId="6BF296A7" w:rsidR="00501B0A" w:rsidRDefault="00501B0A" w:rsidP="00325D84">
      <w:pPr>
        <w:pStyle w:val="ListParagraph"/>
        <w:numPr>
          <w:ilvl w:val="0"/>
          <w:numId w:val="4"/>
        </w:numPr>
      </w:pPr>
      <w:r>
        <w:t xml:space="preserve">Standard </w:t>
      </w:r>
      <w:r w:rsidR="00056963">
        <w:t>User logon</w:t>
      </w:r>
    </w:p>
    <w:p w14:paraId="34FBEF1A" w14:textId="2BB7215A" w:rsidR="00056963" w:rsidRDefault="00056963" w:rsidP="00325D84">
      <w:pPr>
        <w:pStyle w:val="ListParagraph"/>
        <w:numPr>
          <w:ilvl w:val="0"/>
          <w:numId w:val="4"/>
        </w:numPr>
      </w:pPr>
      <w:r>
        <w:t xml:space="preserve">Screen locked, </w:t>
      </w:r>
      <w:r w:rsidR="00EA1C86">
        <w:t xml:space="preserve">second </w:t>
      </w:r>
      <w:r>
        <w:t>user log</w:t>
      </w:r>
      <w:r w:rsidR="00EA1C86">
        <w:t>o</w:t>
      </w:r>
      <w:r>
        <w:t>n</w:t>
      </w:r>
    </w:p>
    <w:p w14:paraId="675742BC" w14:textId="2C786541" w:rsidR="00056963" w:rsidRDefault="00EA1C86" w:rsidP="002C6DF1">
      <w:pPr>
        <w:pStyle w:val="ListParagraph"/>
        <w:numPr>
          <w:ilvl w:val="0"/>
          <w:numId w:val="4"/>
        </w:numPr>
      </w:pPr>
      <w:r>
        <w:t>Screen unlock, user logon</w:t>
      </w:r>
    </w:p>
    <w:p w14:paraId="21D1331A" w14:textId="4AA9A135" w:rsidR="00353C9A" w:rsidRDefault="00353C9A" w:rsidP="002C6DF1">
      <w:pPr>
        <w:pStyle w:val="ListParagraph"/>
        <w:numPr>
          <w:ilvl w:val="0"/>
          <w:numId w:val="4"/>
        </w:numPr>
      </w:pPr>
      <w:r>
        <w:t>Device moved to designated OG (configurable)</w:t>
      </w:r>
    </w:p>
    <w:p w14:paraId="7BACABBF" w14:textId="65DA7DF7" w:rsidR="00353C9A" w:rsidRDefault="00353C9A" w:rsidP="002C6DF1">
      <w:pPr>
        <w:pStyle w:val="ListParagraph"/>
        <w:numPr>
          <w:ilvl w:val="0"/>
          <w:numId w:val="4"/>
        </w:numPr>
      </w:pPr>
      <w:r>
        <w:t>Device kept in current OG (configurable)</w:t>
      </w:r>
    </w:p>
    <w:p w14:paraId="0AE04289" w14:textId="77777777" w:rsidR="0045274B" w:rsidRDefault="0045274B" w:rsidP="0045274B"/>
    <w:p w14:paraId="799F6350" w14:textId="54BE1035" w:rsidR="006A76BD" w:rsidRDefault="0045274B" w:rsidP="00F90166">
      <w:r>
        <w:t xml:space="preserve">The module is provided as-is, with best effort support and is based upon components included in the Custom Device Inventory found on </w:t>
      </w:r>
      <w:hyperlink r:id="rId9" w:history="1">
        <w:r w:rsidR="00C35115" w:rsidRPr="00837831">
          <w:rPr>
            <w:rStyle w:val="Hyperlink"/>
          </w:rPr>
          <w:t>https://code.vmware.com</w:t>
        </w:r>
      </w:hyperlink>
      <w:r>
        <w:t>.</w:t>
      </w:r>
    </w:p>
    <w:p w14:paraId="1761B747" w14:textId="77777777" w:rsidR="009D3EDB" w:rsidRDefault="009D3EDB" w:rsidP="009D3EDB">
      <w:pPr>
        <w:pStyle w:val="Heading1"/>
      </w:pPr>
      <w:r>
        <w:t>How It Works</w:t>
      </w:r>
    </w:p>
    <w:p w14:paraId="478E9283" w14:textId="5914E49B" w:rsidR="00AE4921" w:rsidRDefault="00AE4921" w:rsidP="00AE4921">
      <w:r>
        <w:t>The Shared Device Module for Windows 10 is relatively simple – outlined below are the steps and components used:</w:t>
      </w:r>
    </w:p>
    <w:p w14:paraId="1192FCD5" w14:textId="1C8F16F3" w:rsidR="00297113" w:rsidRDefault="00297113" w:rsidP="00297113">
      <w:pPr>
        <w:jc w:val="center"/>
      </w:pPr>
      <w:r w:rsidRPr="00CA7F25">
        <w:rPr>
          <w:noProof/>
          <w:sz w:val="15"/>
        </w:rPr>
        <w:drawing>
          <wp:inline distT="0" distB="0" distL="0" distR="0" wp14:anchorId="38703933" wp14:editId="444F39F6">
            <wp:extent cx="5684561" cy="22381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9304" cy="2239991"/>
                    </a:xfrm>
                    <a:prstGeom prst="rect">
                      <a:avLst/>
                    </a:prstGeom>
                  </pic:spPr>
                </pic:pic>
              </a:graphicData>
            </a:graphic>
          </wp:inline>
        </w:drawing>
      </w:r>
    </w:p>
    <w:p w14:paraId="74DD7592" w14:textId="77777777" w:rsidR="00C1313A" w:rsidRDefault="00C200E0" w:rsidP="00B81DFA">
      <w:pPr>
        <w:pStyle w:val="ListParagraph"/>
        <w:numPr>
          <w:ilvl w:val="0"/>
          <w:numId w:val="5"/>
        </w:numPr>
      </w:pPr>
      <w:r>
        <w:t xml:space="preserve">A Scheduled Task runs </w:t>
      </w:r>
      <w:r w:rsidR="00286ABE">
        <w:t>‘A</w:t>
      </w:r>
      <w:r>
        <w:t>t Logon</w:t>
      </w:r>
      <w:r w:rsidR="00286ABE">
        <w:t>’</w:t>
      </w:r>
      <w:r>
        <w:t xml:space="preserve"> </w:t>
      </w:r>
      <w:r w:rsidR="00163A23">
        <w:t xml:space="preserve">as well as at </w:t>
      </w:r>
      <w:r w:rsidR="00286ABE">
        <w:t>‘</w:t>
      </w:r>
      <w:r w:rsidR="00D67CBC">
        <w:t>Workstation U</w:t>
      </w:r>
      <w:r w:rsidR="00163A23">
        <w:t>nlock</w:t>
      </w:r>
      <w:r w:rsidR="00D67CBC">
        <w:t xml:space="preserve"> from any user</w:t>
      </w:r>
      <w:r w:rsidR="00286ABE">
        <w:t>’</w:t>
      </w:r>
      <w:r w:rsidR="001E5B13">
        <w:t xml:space="preserve"> and runs the AWLogon.ps1 script. </w:t>
      </w:r>
    </w:p>
    <w:p w14:paraId="0CCA587C" w14:textId="77777777" w:rsidR="00E43610" w:rsidRDefault="00AE1D6D" w:rsidP="00B81DFA">
      <w:pPr>
        <w:pStyle w:val="ListParagraph"/>
        <w:numPr>
          <w:ilvl w:val="0"/>
          <w:numId w:val="5"/>
        </w:numPr>
      </w:pPr>
      <w:r>
        <w:t xml:space="preserve">The script </w:t>
      </w:r>
      <w:r w:rsidR="008D14C6">
        <w:t xml:space="preserve">reads the </w:t>
      </w:r>
      <w:proofErr w:type="spellStart"/>
      <w:r w:rsidR="008D14C6">
        <w:t>shared.config</w:t>
      </w:r>
      <w:proofErr w:type="spellEnd"/>
      <w:r w:rsidR="008D14C6">
        <w:t xml:space="preserve"> file in the Shared folder</w:t>
      </w:r>
      <w:r w:rsidR="00E43610">
        <w:t>.</w:t>
      </w:r>
    </w:p>
    <w:p w14:paraId="539FC14F" w14:textId="77777777" w:rsidR="00DF79A6" w:rsidRDefault="00E43610" w:rsidP="00B81DFA">
      <w:pPr>
        <w:pStyle w:val="ListParagraph"/>
        <w:numPr>
          <w:ilvl w:val="0"/>
          <w:numId w:val="5"/>
        </w:numPr>
      </w:pPr>
      <w:r>
        <w:t xml:space="preserve">The AWLogon.ps1 script </w:t>
      </w:r>
      <w:r w:rsidR="00AE1D6D">
        <w:t>then calls fun</w:t>
      </w:r>
      <w:r w:rsidR="00C1313A">
        <w:t>c</w:t>
      </w:r>
      <w:r w:rsidR="00AE1D6D">
        <w:t xml:space="preserve">tions in various scripts in the </w:t>
      </w:r>
      <w:r w:rsidR="000925A6">
        <w:t xml:space="preserve">Shared folder to determine the </w:t>
      </w:r>
      <w:r w:rsidR="00DF79A6">
        <w:t>following:</w:t>
      </w:r>
    </w:p>
    <w:p w14:paraId="10CF6458" w14:textId="545091AC" w:rsidR="00D4739D" w:rsidRDefault="00D4739D" w:rsidP="00DF79A6">
      <w:pPr>
        <w:pStyle w:val="ListParagraph"/>
        <w:numPr>
          <w:ilvl w:val="1"/>
          <w:numId w:val="5"/>
        </w:numPr>
      </w:pPr>
      <w:r>
        <w:t>If the device is set as ‘Corporate – Shared’</w:t>
      </w:r>
      <w:r w:rsidR="005A57CC">
        <w:t>. If yes:</w:t>
      </w:r>
    </w:p>
    <w:p w14:paraId="53433493" w14:textId="23A05984" w:rsidR="004C6A67" w:rsidRDefault="00EE58FF" w:rsidP="005A57CC">
      <w:pPr>
        <w:pStyle w:val="ListParagraph"/>
        <w:numPr>
          <w:ilvl w:val="2"/>
          <w:numId w:val="5"/>
        </w:numPr>
      </w:pPr>
      <w:r>
        <w:t xml:space="preserve">Who the </w:t>
      </w:r>
      <w:r w:rsidR="000925A6">
        <w:t>current logged on user (Active and Console)</w:t>
      </w:r>
      <w:r>
        <w:t xml:space="preserve"> </w:t>
      </w:r>
      <w:proofErr w:type="gramStart"/>
      <w:r>
        <w:t>is</w:t>
      </w:r>
      <w:proofErr w:type="gramEnd"/>
    </w:p>
    <w:p w14:paraId="5996E898" w14:textId="1C6C18FE" w:rsidR="00EE58FF" w:rsidRDefault="00EE58FF" w:rsidP="005A57CC">
      <w:pPr>
        <w:pStyle w:val="ListParagraph"/>
        <w:numPr>
          <w:ilvl w:val="2"/>
          <w:numId w:val="5"/>
        </w:numPr>
      </w:pPr>
      <w:r>
        <w:t xml:space="preserve">Does the </w:t>
      </w:r>
      <w:r w:rsidR="00365B99">
        <w:t xml:space="preserve">current logged on user </w:t>
      </w:r>
      <w:r>
        <w:t>match the assigned user</w:t>
      </w:r>
      <w:r w:rsidR="005A57CC">
        <w:t xml:space="preserve">, if </w:t>
      </w:r>
      <w:proofErr w:type="gramStart"/>
      <w:r w:rsidR="005A57CC">
        <w:t>no:</w:t>
      </w:r>
      <w:proofErr w:type="gramEnd"/>
    </w:p>
    <w:p w14:paraId="52B9A08B" w14:textId="7F5E50E7" w:rsidR="00365B99" w:rsidRDefault="00365B99" w:rsidP="005A57CC">
      <w:pPr>
        <w:pStyle w:val="ListParagraph"/>
        <w:numPr>
          <w:ilvl w:val="3"/>
          <w:numId w:val="5"/>
        </w:numPr>
      </w:pPr>
      <w:r>
        <w:t>Assign the current logged on user to the device</w:t>
      </w:r>
    </w:p>
    <w:p w14:paraId="6052BB9B" w14:textId="03BC5A09" w:rsidR="00EA310A" w:rsidRDefault="0074381D" w:rsidP="00EA310A">
      <w:pPr>
        <w:pStyle w:val="ListParagraph"/>
        <w:numPr>
          <w:ilvl w:val="2"/>
          <w:numId w:val="5"/>
        </w:numPr>
      </w:pPr>
      <w:r>
        <w:t xml:space="preserve">If </w:t>
      </w:r>
      <w:proofErr w:type="spellStart"/>
      <w:r>
        <w:t>shared.config</w:t>
      </w:r>
      <w:proofErr w:type="spellEnd"/>
      <w:r>
        <w:t xml:space="preserve"> </w:t>
      </w:r>
      <w:proofErr w:type="spellStart"/>
      <w:r>
        <w:t>LogonGroup</w:t>
      </w:r>
      <w:proofErr w:type="spellEnd"/>
      <w:r>
        <w:t xml:space="preserve"> set to “Current”</w:t>
      </w:r>
      <w:r w:rsidR="001A2780">
        <w:t>, leave the device in current OG</w:t>
      </w:r>
      <w:r w:rsidR="00D62486">
        <w:t>, if not:</w:t>
      </w:r>
    </w:p>
    <w:p w14:paraId="2B73B3BA" w14:textId="77777777" w:rsidR="007704A0" w:rsidRPr="007704A0" w:rsidRDefault="007D57FD" w:rsidP="007704A0">
      <w:pPr>
        <w:pStyle w:val="ListParagraph"/>
        <w:numPr>
          <w:ilvl w:val="3"/>
          <w:numId w:val="5"/>
        </w:numPr>
      </w:pPr>
      <w:r w:rsidRPr="007704A0">
        <w:rPr>
          <w:sz w:val="21"/>
          <w:szCs w:val="24"/>
        </w:rPr>
        <w:t xml:space="preserve">Determine current OG, if the same as </w:t>
      </w:r>
      <w:r w:rsidR="00E00DEB" w:rsidRPr="007704A0">
        <w:rPr>
          <w:sz w:val="21"/>
          <w:szCs w:val="24"/>
        </w:rPr>
        <w:t>designated OG, lea</w:t>
      </w:r>
      <w:r w:rsidR="00B97286" w:rsidRPr="007704A0">
        <w:rPr>
          <w:sz w:val="21"/>
          <w:szCs w:val="24"/>
        </w:rPr>
        <w:t>ve device</w:t>
      </w:r>
    </w:p>
    <w:p w14:paraId="3B0450E4" w14:textId="63FEC8C8" w:rsidR="007704A0" w:rsidRPr="00387F5B" w:rsidRDefault="007704A0" w:rsidP="007704A0">
      <w:pPr>
        <w:pStyle w:val="ListParagraph"/>
        <w:numPr>
          <w:ilvl w:val="3"/>
          <w:numId w:val="5"/>
        </w:numPr>
        <w:rPr>
          <w:sz w:val="16"/>
          <w:szCs w:val="16"/>
          <w:highlight w:val="yellow"/>
        </w:rPr>
      </w:pPr>
      <w:r w:rsidRPr="00387F5B">
        <w:rPr>
          <w:sz w:val="15"/>
          <w:szCs w:val="18"/>
          <w:highlight w:val="yellow"/>
        </w:rPr>
        <w:t xml:space="preserve">(to be confirmed if required) </w:t>
      </w:r>
      <w:r w:rsidR="00C075B7">
        <w:rPr>
          <w:sz w:val="15"/>
          <w:szCs w:val="18"/>
          <w:highlight w:val="yellow"/>
        </w:rPr>
        <w:t xml:space="preserve">Move the device to configured </w:t>
      </w:r>
      <w:proofErr w:type="spellStart"/>
      <w:r w:rsidR="00C075B7">
        <w:rPr>
          <w:sz w:val="15"/>
          <w:szCs w:val="18"/>
          <w:highlight w:val="yellow"/>
        </w:rPr>
        <w:t>LogoffGroup</w:t>
      </w:r>
      <w:proofErr w:type="spellEnd"/>
      <w:r w:rsidR="00C075B7">
        <w:rPr>
          <w:sz w:val="15"/>
          <w:szCs w:val="18"/>
          <w:highlight w:val="yellow"/>
        </w:rPr>
        <w:t xml:space="preserve"> OG</w:t>
      </w:r>
      <w:r w:rsidRPr="00387F5B">
        <w:rPr>
          <w:sz w:val="15"/>
          <w:szCs w:val="18"/>
          <w:highlight w:val="yellow"/>
        </w:rPr>
        <w:t xml:space="preserve"> to force a refresh of the Smart Groups for the device</w:t>
      </w:r>
    </w:p>
    <w:p w14:paraId="41879305" w14:textId="727E01B6" w:rsidR="009D3EDB" w:rsidRPr="008F50B5" w:rsidRDefault="007704A0" w:rsidP="009D3EDB">
      <w:pPr>
        <w:pStyle w:val="ListParagraph"/>
        <w:numPr>
          <w:ilvl w:val="3"/>
          <w:numId w:val="5"/>
        </w:numPr>
      </w:pPr>
      <w:r>
        <w:t>M</w:t>
      </w:r>
      <w:r w:rsidR="007D57FD">
        <w:t xml:space="preserve">ove the device to configured </w:t>
      </w:r>
      <w:proofErr w:type="spellStart"/>
      <w:r w:rsidR="00C075B7">
        <w:t>LogonGroup</w:t>
      </w:r>
      <w:proofErr w:type="spellEnd"/>
      <w:r w:rsidR="00C075B7">
        <w:t xml:space="preserve"> </w:t>
      </w:r>
      <w:r w:rsidR="007D57FD">
        <w:t>OG</w:t>
      </w:r>
    </w:p>
    <w:p w14:paraId="7D1EB61C" w14:textId="7985BFDB" w:rsidR="00BA247C" w:rsidRDefault="00BA247C" w:rsidP="00BA247C">
      <w:pPr>
        <w:jc w:val="center"/>
        <w:rPr>
          <w:sz w:val="20"/>
        </w:rPr>
      </w:pPr>
    </w:p>
    <w:p w14:paraId="21815CDC" w14:textId="05509FCD" w:rsidR="008F50B5" w:rsidRPr="00C35115" w:rsidRDefault="008F50B5" w:rsidP="008F50B5">
      <w:pPr>
        <w:rPr>
          <w:szCs w:val="40"/>
        </w:rPr>
      </w:pPr>
      <w:r w:rsidRPr="00C35115">
        <w:rPr>
          <w:szCs w:val="40"/>
        </w:rPr>
        <w:t xml:space="preserve">See the </w:t>
      </w:r>
      <w:proofErr w:type="spellStart"/>
      <w:r w:rsidRPr="00C35115">
        <w:rPr>
          <w:szCs w:val="40"/>
        </w:rPr>
        <w:t>CustomInventory</w:t>
      </w:r>
      <w:r w:rsidR="00297113">
        <w:rPr>
          <w:szCs w:val="40"/>
        </w:rPr>
        <w:t>_</w:t>
      </w:r>
      <w:r w:rsidRPr="00C35115">
        <w:rPr>
          <w:szCs w:val="40"/>
        </w:rPr>
        <w:t>Guide</w:t>
      </w:r>
      <w:proofErr w:type="spellEnd"/>
      <w:r w:rsidRPr="00C35115">
        <w:rPr>
          <w:szCs w:val="40"/>
        </w:rPr>
        <w:t xml:space="preserve"> documentation </w:t>
      </w:r>
      <w:r w:rsidR="00DE788A">
        <w:rPr>
          <w:color w:val="000000" w:themeColor="text1"/>
        </w:rPr>
        <w:t xml:space="preserve">within the </w:t>
      </w:r>
      <w:hyperlink r:id="rId11" w:history="1">
        <w:r w:rsidR="00DE788A" w:rsidRPr="005B4EDF">
          <w:rPr>
            <w:rStyle w:val="Hyperlink"/>
          </w:rPr>
          <w:t>Windows - Custom Device Inventory - Smarter Groups - Group Policies module</w:t>
        </w:r>
      </w:hyperlink>
      <w:r w:rsidR="00DE788A" w:rsidRPr="00C35115">
        <w:rPr>
          <w:szCs w:val="40"/>
        </w:rPr>
        <w:t xml:space="preserve"> </w:t>
      </w:r>
      <w:r w:rsidRPr="00C35115">
        <w:rPr>
          <w:szCs w:val="40"/>
        </w:rPr>
        <w:t xml:space="preserve">found on </w:t>
      </w:r>
      <w:hyperlink r:id="rId12" w:history="1">
        <w:r w:rsidRPr="00C35115">
          <w:rPr>
            <w:rStyle w:val="Hyperlink"/>
            <w:szCs w:val="40"/>
          </w:rPr>
          <w:t>https://code.vmware.com</w:t>
        </w:r>
      </w:hyperlink>
      <w:r w:rsidR="007F15F5">
        <w:rPr>
          <w:szCs w:val="40"/>
        </w:rPr>
        <w:t>,</w:t>
      </w:r>
      <w:r w:rsidRPr="00C35115">
        <w:rPr>
          <w:szCs w:val="40"/>
        </w:rPr>
        <w:t xml:space="preserve"> for more information on adding security to the deployed utility</w:t>
      </w:r>
      <w:r>
        <w:rPr>
          <w:szCs w:val="40"/>
        </w:rPr>
        <w:t>.</w:t>
      </w:r>
    </w:p>
    <w:p w14:paraId="184CC842" w14:textId="744D8B36" w:rsidR="00F90166" w:rsidRPr="005C2D5D" w:rsidRDefault="009E5BAA" w:rsidP="005C2D5D">
      <w:pPr>
        <w:pStyle w:val="Heading1"/>
      </w:pPr>
      <w:r>
        <w:t>Implementing</w:t>
      </w:r>
      <w:r w:rsidR="00F90166" w:rsidRPr="005C2D5D">
        <w:t xml:space="preserve"> the </w:t>
      </w:r>
      <w:r>
        <w:t>Module</w:t>
      </w:r>
    </w:p>
    <w:p w14:paraId="5BF2484D" w14:textId="0252C89F" w:rsidR="007220BE" w:rsidRDefault="00F90166" w:rsidP="00F90166">
      <w:r>
        <w:t xml:space="preserve">There are multiple </w:t>
      </w:r>
      <w:r w:rsidR="00B06390">
        <w:t xml:space="preserve">steps and multiple </w:t>
      </w:r>
      <w:r>
        <w:t>files to be updated for specific environment configuration</w:t>
      </w:r>
      <w:r w:rsidR="005C2D5D">
        <w:t xml:space="preserve">. </w:t>
      </w:r>
      <w:r w:rsidR="00304AEF">
        <w:t xml:space="preserve">The </w:t>
      </w:r>
      <w:r w:rsidR="006D61F2">
        <w:t xml:space="preserve">extracted folder should </w:t>
      </w:r>
      <w:r w:rsidR="005E0D52">
        <w:t>contain the following files:</w:t>
      </w:r>
    </w:p>
    <w:p w14:paraId="173F5285" w14:textId="5466E2BC" w:rsidR="005E0D52" w:rsidRDefault="005E0D52" w:rsidP="00F90166">
      <w:r>
        <w:rPr>
          <w:noProof/>
        </w:rPr>
        <w:drawing>
          <wp:inline distT="0" distB="0" distL="0" distR="0" wp14:anchorId="5E30073E" wp14:editId="2F2BB710">
            <wp:extent cx="6858000" cy="34150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6 at 10.27.30 am.png"/>
                    <pic:cNvPicPr/>
                  </pic:nvPicPr>
                  <pic:blipFill>
                    <a:blip r:embed="rId13"/>
                    <a:stretch>
                      <a:fillRect/>
                    </a:stretch>
                  </pic:blipFill>
                  <pic:spPr>
                    <a:xfrm>
                      <a:off x="0" y="0"/>
                      <a:ext cx="6858000" cy="3415030"/>
                    </a:xfrm>
                    <a:prstGeom prst="rect">
                      <a:avLst/>
                    </a:prstGeom>
                  </pic:spPr>
                </pic:pic>
              </a:graphicData>
            </a:graphic>
          </wp:inline>
        </w:drawing>
      </w:r>
    </w:p>
    <w:p w14:paraId="0A1521B7" w14:textId="77777777" w:rsidR="001A0869" w:rsidRDefault="001A0869" w:rsidP="00F90166"/>
    <w:p w14:paraId="2D7E6377" w14:textId="3157AAF3" w:rsidR="0042642F" w:rsidRDefault="007220BE" w:rsidP="0091614A">
      <w:pPr>
        <w:pStyle w:val="Heading2"/>
      </w:pPr>
      <w:r w:rsidRPr="00533F02">
        <w:t xml:space="preserve">Step </w:t>
      </w:r>
      <w:r w:rsidR="00E60BB6">
        <w:t>1</w:t>
      </w:r>
      <w:r w:rsidRPr="00533F02">
        <w:t>:</w:t>
      </w:r>
      <w:r w:rsidR="0042642F">
        <w:t xml:space="preserve"> Configure the service account for the API connection</w:t>
      </w:r>
    </w:p>
    <w:p w14:paraId="64BA9FA0" w14:textId="795C1AAD" w:rsidR="0042642F" w:rsidRDefault="0056444A" w:rsidP="0085037D">
      <w:r>
        <w:t>A</w:t>
      </w:r>
      <w:r w:rsidR="0042642F">
        <w:t xml:space="preserve"> </w:t>
      </w:r>
      <w:r w:rsidR="002C2478">
        <w:t xml:space="preserve">Basic </w:t>
      </w:r>
      <w:r w:rsidR="00753BE6">
        <w:t xml:space="preserve">WS1 </w:t>
      </w:r>
      <w:r w:rsidR="00751C38">
        <w:t xml:space="preserve">Administrator </w:t>
      </w:r>
      <w:r w:rsidR="0042642F">
        <w:t xml:space="preserve">account </w:t>
      </w:r>
      <w:r w:rsidR="00CF0BDC">
        <w:t>is used by d</w:t>
      </w:r>
      <w:r w:rsidR="0042642F">
        <w:t xml:space="preserve">evices for </w:t>
      </w:r>
      <w:r w:rsidR="00387F5B">
        <w:t xml:space="preserve">secure </w:t>
      </w:r>
      <w:r w:rsidR="0042642F">
        <w:t>communication</w:t>
      </w:r>
      <w:r w:rsidR="00387F5B">
        <w:t xml:space="preserve"> to WS1 API Servers</w:t>
      </w:r>
      <w:r w:rsidR="0042642F">
        <w:t xml:space="preserve">.  There are only a few admin rights needed with the primary ones being read, and only a few write permissions being </w:t>
      </w:r>
      <w:r w:rsidR="006B5E44">
        <w:t>required</w:t>
      </w:r>
      <w:r w:rsidR="0042642F">
        <w:t>.</w:t>
      </w:r>
    </w:p>
    <w:p w14:paraId="668A9D55" w14:textId="25B84277" w:rsidR="0042642F" w:rsidRDefault="00894D37" w:rsidP="0085037D">
      <w:r w:rsidRPr="00CB19FD">
        <w:rPr>
          <w:noProof/>
          <w:sz w:val="20"/>
          <w:szCs w:val="20"/>
        </w:rPr>
        <w:drawing>
          <wp:anchor distT="0" distB="0" distL="114300" distR="114300" simplePos="0" relativeHeight="251658240" behindDoc="0" locked="0" layoutInCell="1" allowOverlap="1" wp14:anchorId="34E1FC68" wp14:editId="075749A4">
            <wp:simplePos x="0" y="0"/>
            <wp:positionH relativeFrom="column">
              <wp:posOffset>3630930</wp:posOffset>
            </wp:positionH>
            <wp:positionV relativeFrom="paragraph">
              <wp:posOffset>29845</wp:posOffset>
            </wp:positionV>
            <wp:extent cx="2980055" cy="1728470"/>
            <wp:effectExtent l="12700" t="12700" r="17145" b="11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980055" cy="1728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11B61D9" w14:textId="3BAFCB2E" w:rsidR="002517B2" w:rsidRPr="00FD29B7" w:rsidRDefault="0042642F" w:rsidP="002517B2">
      <w:r w:rsidRPr="0004039E">
        <w:t>To simplify creating this role</w:t>
      </w:r>
      <w:r w:rsidR="006B5E44">
        <w:t>,</w:t>
      </w:r>
      <w:r w:rsidRPr="0004039E">
        <w:t xml:space="preserve"> you may simply import the </w:t>
      </w:r>
      <w:r w:rsidRPr="0004039E">
        <w:rPr>
          <w:color w:val="000000" w:themeColor="text1"/>
        </w:rPr>
        <w:t xml:space="preserve">Win10_API_Role.xml </w:t>
      </w:r>
      <w:r w:rsidR="007F15F5" w:rsidRPr="0004039E">
        <w:rPr>
          <w:color w:val="000000" w:themeColor="text1"/>
        </w:rPr>
        <w:t xml:space="preserve">into </w:t>
      </w:r>
      <w:r w:rsidR="007F15F5">
        <w:rPr>
          <w:color w:val="000000" w:themeColor="text1"/>
        </w:rPr>
        <w:t xml:space="preserve">WS1 </w:t>
      </w:r>
      <w:r w:rsidR="00D835D7">
        <w:rPr>
          <w:color w:val="000000" w:themeColor="text1"/>
        </w:rPr>
        <w:t xml:space="preserve">found </w:t>
      </w:r>
      <w:r w:rsidR="00434C51">
        <w:rPr>
          <w:color w:val="000000" w:themeColor="text1"/>
        </w:rPr>
        <w:t xml:space="preserve">within the </w:t>
      </w:r>
      <w:hyperlink r:id="rId15" w:history="1">
        <w:r w:rsidR="00434C51" w:rsidRPr="005B4EDF">
          <w:rPr>
            <w:rStyle w:val="Hyperlink"/>
          </w:rPr>
          <w:t xml:space="preserve">Windows - Custom Device Inventory - Smarter Groups - Group Policies </w:t>
        </w:r>
        <w:r w:rsidR="005B4EDF" w:rsidRPr="005B4EDF">
          <w:rPr>
            <w:rStyle w:val="Hyperlink"/>
          </w:rPr>
          <w:t>module</w:t>
        </w:r>
      </w:hyperlink>
      <w:r w:rsidR="005B4EDF">
        <w:rPr>
          <w:color w:val="000000" w:themeColor="text1"/>
        </w:rPr>
        <w:t xml:space="preserve"> </w:t>
      </w:r>
      <w:r w:rsidR="00894D37">
        <w:rPr>
          <w:color w:val="000000" w:themeColor="text1"/>
        </w:rPr>
        <w:t xml:space="preserve">at </w:t>
      </w:r>
      <w:hyperlink r:id="rId16" w:history="1">
        <w:r w:rsidR="007F15F5" w:rsidRPr="00C35115">
          <w:rPr>
            <w:rStyle w:val="Hyperlink"/>
            <w:szCs w:val="40"/>
          </w:rPr>
          <w:t>https://code.vmware.com</w:t>
        </w:r>
      </w:hyperlink>
      <w:r w:rsidRPr="0004039E">
        <w:rPr>
          <w:color w:val="000000" w:themeColor="text1"/>
        </w:rPr>
        <w:t xml:space="preserve">. </w:t>
      </w:r>
      <w:r w:rsidR="002517B2">
        <w:t xml:space="preserve">You can add the role on the Accounts </w:t>
      </w:r>
      <w:r w:rsidR="003D0E2A">
        <w:t>&gt;</w:t>
      </w:r>
      <w:r w:rsidR="002517B2">
        <w:t xml:space="preserve"> Administrators </w:t>
      </w:r>
      <w:r w:rsidR="003D0E2A">
        <w:t>&gt;</w:t>
      </w:r>
      <w:r w:rsidR="002517B2">
        <w:t xml:space="preserve"> Roles page, then selecting the </w:t>
      </w:r>
      <w:r w:rsidR="002517B2">
        <w:rPr>
          <w:b/>
        </w:rPr>
        <w:t xml:space="preserve">Import Role </w:t>
      </w:r>
      <w:r w:rsidR="002517B2">
        <w:t>button, and then uploading the XML file included.</w:t>
      </w:r>
    </w:p>
    <w:p w14:paraId="0241D367" w14:textId="77777777" w:rsidR="002517B2" w:rsidRDefault="002517B2" w:rsidP="00D835D7">
      <w:pPr>
        <w:rPr>
          <w:color w:val="000000" w:themeColor="text1"/>
        </w:rPr>
      </w:pPr>
    </w:p>
    <w:p w14:paraId="6EC2A868" w14:textId="75456508" w:rsidR="0042642F" w:rsidRPr="00591004" w:rsidRDefault="0042642F" w:rsidP="00D835D7">
      <w:pPr>
        <w:rPr>
          <w:rFonts w:ascii="Times New Roman" w:hAnsi="Times New Roman" w:cs="Times New Roman"/>
          <w:sz w:val="24"/>
          <w:szCs w:val="24"/>
        </w:rPr>
      </w:pPr>
      <w:r w:rsidRPr="0004039E">
        <w:rPr>
          <w:color w:val="000000" w:themeColor="text1"/>
        </w:rPr>
        <w:t>The only</w:t>
      </w:r>
      <w:r>
        <w:rPr>
          <w:color w:val="000000" w:themeColor="text1"/>
        </w:rPr>
        <w:t xml:space="preserve"> write commands it allows are:</w:t>
      </w:r>
    </w:p>
    <w:p w14:paraId="3CC39884" w14:textId="380EAAB9" w:rsidR="0042642F" w:rsidRDefault="0042642F" w:rsidP="0085037D">
      <w:pPr>
        <w:pStyle w:val="ListParagraph"/>
      </w:pPr>
      <w:r>
        <w:t>Creation of a tag</w:t>
      </w:r>
    </w:p>
    <w:p w14:paraId="36BEC7CF" w14:textId="0C70FDE9" w:rsidR="0042642F" w:rsidRDefault="0042642F" w:rsidP="0085037D">
      <w:pPr>
        <w:pStyle w:val="ListParagraph"/>
      </w:pPr>
      <w:r>
        <w:t>Add/remove a tag from the current device</w:t>
      </w:r>
    </w:p>
    <w:p w14:paraId="50043175" w14:textId="542D0559" w:rsidR="0042642F" w:rsidRDefault="0042642F" w:rsidP="0085037D">
      <w:pPr>
        <w:pStyle w:val="ListParagraph"/>
      </w:pPr>
      <w:r>
        <w:t>Change the current device OG</w:t>
      </w:r>
    </w:p>
    <w:p w14:paraId="70D3E3E6" w14:textId="04417D8E" w:rsidR="0042642F" w:rsidRPr="00AF38A1" w:rsidRDefault="0042642F" w:rsidP="00AF38A1"/>
    <w:p w14:paraId="6717F077" w14:textId="00D91804" w:rsidR="0042642F" w:rsidRPr="00AF38A1" w:rsidRDefault="002C2478" w:rsidP="00AF38A1">
      <w:r>
        <w:t xml:space="preserve">Next, create </w:t>
      </w:r>
      <w:r w:rsidR="0042642F" w:rsidRPr="00AF38A1">
        <w:t xml:space="preserve">a new </w:t>
      </w:r>
      <w:r>
        <w:t>Basic</w:t>
      </w:r>
      <w:r w:rsidR="0042642F" w:rsidRPr="00AF38A1">
        <w:t xml:space="preserve"> </w:t>
      </w:r>
      <w:r w:rsidR="00753BE6">
        <w:t xml:space="preserve">WS1 </w:t>
      </w:r>
      <w:r w:rsidR="00C66FCB">
        <w:t xml:space="preserve">Administrator </w:t>
      </w:r>
      <w:bookmarkStart w:id="0" w:name="_GoBack"/>
      <w:bookmarkEnd w:id="0"/>
      <w:r w:rsidR="0042642F" w:rsidRPr="00AF38A1">
        <w:t xml:space="preserve">account with the new </w:t>
      </w:r>
      <w:r w:rsidR="00753BE6" w:rsidRPr="0004039E">
        <w:rPr>
          <w:color w:val="000000" w:themeColor="text1"/>
        </w:rPr>
        <w:t>Win10_API_Role</w:t>
      </w:r>
      <w:r w:rsidR="00753BE6" w:rsidRPr="00AF38A1">
        <w:t xml:space="preserve"> </w:t>
      </w:r>
      <w:r w:rsidR="0042642F" w:rsidRPr="00AF38A1">
        <w:t>at the top-level organization group. Record the username and password and then Base64encode them using the format:</w:t>
      </w:r>
    </w:p>
    <w:p w14:paraId="1C70F7E0" w14:textId="4C075824" w:rsidR="0042642F" w:rsidRPr="00AF38A1" w:rsidRDefault="0042642F" w:rsidP="00AF38A1">
      <w:proofErr w:type="spellStart"/>
      <w:proofErr w:type="gramStart"/>
      <w:r w:rsidRPr="00AF38A1">
        <w:lastRenderedPageBreak/>
        <w:t>Username:Password</w:t>
      </w:r>
      <w:proofErr w:type="spellEnd"/>
      <w:proofErr w:type="gramEnd"/>
    </w:p>
    <w:p w14:paraId="44934B05" w14:textId="062DFA94" w:rsidR="001A0869" w:rsidRDefault="001A0869" w:rsidP="001A0869"/>
    <w:p w14:paraId="2CF2BE2F" w14:textId="19D75468" w:rsidR="00A05FF8" w:rsidRDefault="00207628" w:rsidP="001A0869">
      <w:hyperlink r:id="rId17" w:anchor="!encoding=base64&amp;action=encode&amp;charset=utf_8" w:history="1">
        <w:r w:rsidR="00DB61EF" w:rsidRPr="00837831">
          <w:rPr>
            <w:rStyle w:val="Hyperlink"/>
          </w:rPr>
          <w:t>https://coderstoolbox.net/string/#!encoding=base64&amp;action=encode&amp;charset=utf_8</w:t>
        </w:r>
      </w:hyperlink>
      <w:r w:rsidR="00DB61EF">
        <w:t xml:space="preserve"> is useful for this task.</w:t>
      </w:r>
    </w:p>
    <w:p w14:paraId="00E25EE9" w14:textId="77777777" w:rsidR="001A0869" w:rsidRDefault="001A0869" w:rsidP="001A0869"/>
    <w:p w14:paraId="0283809E" w14:textId="18D87966" w:rsidR="007220BE" w:rsidRDefault="007220BE" w:rsidP="0091614A">
      <w:pPr>
        <w:pStyle w:val="Heading2"/>
      </w:pPr>
      <w:r w:rsidRPr="00533F02">
        <w:t xml:space="preserve">Step </w:t>
      </w:r>
      <w:r w:rsidR="00E60BB6">
        <w:t>2</w:t>
      </w:r>
      <w:r w:rsidRPr="00533F02">
        <w:t>:</w:t>
      </w:r>
      <w:r>
        <w:t xml:space="preserve"> Configure your </w:t>
      </w:r>
      <w:r w:rsidR="00814752">
        <w:t>OGs</w:t>
      </w:r>
      <w:r>
        <w:t xml:space="preserve"> for shared devices</w:t>
      </w:r>
    </w:p>
    <w:p w14:paraId="20BF6CA8" w14:textId="7C94DE91" w:rsidR="000C46B4" w:rsidRDefault="007D53B1" w:rsidP="000C46B4">
      <w:r>
        <w:t xml:space="preserve">Configure the </w:t>
      </w:r>
      <w:proofErr w:type="spellStart"/>
      <w:r>
        <w:t>shared.config</w:t>
      </w:r>
      <w:proofErr w:type="spellEnd"/>
      <w:r>
        <w:t xml:space="preserve"> file found in the </w:t>
      </w:r>
      <w:proofErr w:type="spellStart"/>
      <w:r>
        <w:t>UserManagement</w:t>
      </w:r>
      <w:proofErr w:type="spellEnd"/>
      <w:r>
        <w:t xml:space="preserve"> folder of the module.</w:t>
      </w:r>
      <w:r w:rsidR="000C46B4">
        <w:t xml:space="preserve"> This configuration file contains information used to checkout/</w:t>
      </w:r>
      <w:proofErr w:type="spellStart"/>
      <w:r w:rsidR="000C46B4">
        <w:t>checkin</w:t>
      </w:r>
      <w:proofErr w:type="spellEnd"/>
      <w:r w:rsidR="000C46B4">
        <w:t xml:space="preserve"> the device once a user assignment has been made. It is advised to utilise OGs below the Production OG if Tier 1 or common applications are assigned to the OG layer with the intent of deploying to all devices. The action of moving OGs will force applications not assigned to that OG or inherited from a higher OG to be removed.</w:t>
      </w:r>
    </w:p>
    <w:p w14:paraId="6AB83827" w14:textId="77777777" w:rsidR="000C46B4" w:rsidRDefault="000C46B4" w:rsidP="000C46B4"/>
    <w:p w14:paraId="384F292E" w14:textId="77777777" w:rsidR="000C46B4" w:rsidRDefault="000C46B4" w:rsidP="000C46B4">
      <w:r>
        <w:t>The following process should be followed to update the necessary attributes:</w:t>
      </w:r>
    </w:p>
    <w:p w14:paraId="4FEB8A99" w14:textId="76E83397" w:rsidR="000C46B4" w:rsidRDefault="00E11F24" w:rsidP="000C46B4">
      <w:pPr>
        <w:pStyle w:val="ListParagraph"/>
      </w:pPr>
      <w:r>
        <w:t>Create the Logoff and Logon OGs within the WS1 Console</w:t>
      </w:r>
      <w:r w:rsidR="003B7D25">
        <w:br/>
      </w:r>
      <w:r w:rsidR="008D2CAD">
        <w:br/>
      </w:r>
      <w:r w:rsidR="000223C9">
        <w:rPr>
          <w:noProof/>
        </w:rPr>
        <w:drawing>
          <wp:inline distT="0" distB="0" distL="0" distR="0" wp14:anchorId="451030D3" wp14:editId="673DBEC5">
            <wp:extent cx="6245471" cy="3074738"/>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8 at 1.32.54 pm.png"/>
                    <pic:cNvPicPr/>
                  </pic:nvPicPr>
                  <pic:blipFill>
                    <a:blip r:embed="rId18"/>
                    <a:stretch>
                      <a:fillRect/>
                    </a:stretch>
                  </pic:blipFill>
                  <pic:spPr>
                    <a:xfrm>
                      <a:off x="0" y="0"/>
                      <a:ext cx="6262964" cy="3083350"/>
                    </a:xfrm>
                    <a:prstGeom prst="rect">
                      <a:avLst/>
                    </a:prstGeom>
                  </pic:spPr>
                </pic:pic>
              </a:graphicData>
            </a:graphic>
          </wp:inline>
        </w:drawing>
      </w:r>
    </w:p>
    <w:p w14:paraId="7938B31F" w14:textId="235F040A" w:rsidR="003C6E6E" w:rsidRDefault="00AE4DAC" w:rsidP="003C6E6E">
      <w:pPr>
        <w:pStyle w:val="ListParagraph"/>
        <w:rPr>
          <w:b/>
          <w:sz w:val="20"/>
        </w:rPr>
      </w:pPr>
      <w:r>
        <w:t xml:space="preserve">Edit the </w:t>
      </w:r>
      <w:proofErr w:type="spellStart"/>
      <w:r>
        <w:t>shared.config</w:t>
      </w:r>
      <w:proofErr w:type="spellEnd"/>
      <w:r>
        <w:t xml:space="preserve"> file and update the </w:t>
      </w:r>
      <w:proofErr w:type="spellStart"/>
      <w:r>
        <w:t>LogoffGroup</w:t>
      </w:r>
      <w:proofErr w:type="spellEnd"/>
      <w:r w:rsidR="00274900">
        <w:t xml:space="preserve"> and </w:t>
      </w:r>
      <w:proofErr w:type="spellStart"/>
      <w:r w:rsidR="00274900">
        <w:t>LogonGroup</w:t>
      </w:r>
      <w:proofErr w:type="spellEnd"/>
      <w:r w:rsidR="00274900">
        <w:t xml:space="preserve"> attributes with the OG Group ID</w:t>
      </w:r>
      <w:r w:rsidR="003B7D25">
        <w:br/>
      </w:r>
      <w:r w:rsidR="00274900">
        <w:br/>
      </w:r>
      <w:r w:rsidR="003C6E6E" w:rsidRPr="003C6E6E">
        <w:rPr>
          <w:b/>
          <w:sz w:val="20"/>
        </w:rPr>
        <w:t>{</w:t>
      </w:r>
      <w:r w:rsidR="003C6E6E">
        <w:rPr>
          <w:b/>
          <w:sz w:val="20"/>
        </w:rPr>
        <w:br/>
      </w:r>
      <w:r w:rsidR="003C6E6E" w:rsidRPr="003C6E6E">
        <w:rPr>
          <w:b/>
          <w:sz w:val="20"/>
        </w:rPr>
        <w:t xml:space="preserve">    "</w:t>
      </w:r>
      <w:proofErr w:type="spellStart"/>
      <w:r w:rsidR="003C6E6E" w:rsidRPr="003C6E6E">
        <w:rPr>
          <w:b/>
          <w:sz w:val="20"/>
        </w:rPr>
        <w:t>SharedConfig</w:t>
      </w:r>
      <w:proofErr w:type="spellEnd"/>
      <w:r w:rsidR="003C6E6E" w:rsidRPr="003C6E6E">
        <w:rPr>
          <w:b/>
          <w:sz w:val="20"/>
        </w:rPr>
        <w:t>"</w:t>
      </w:r>
      <w:proofErr w:type="gramStart"/>
      <w:r w:rsidR="003C6E6E" w:rsidRPr="003C6E6E">
        <w:rPr>
          <w:b/>
          <w:sz w:val="20"/>
        </w:rPr>
        <w:t>:  {</w:t>
      </w:r>
      <w:proofErr w:type="gramEnd"/>
      <w:r w:rsidR="003C6E6E">
        <w:rPr>
          <w:b/>
          <w:sz w:val="20"/>
        </w:rPr>
        <w:br/>
      </w:r>
      <w:r w:rsidR="003C6E6E" w:rsidRPr="003C6E6E">
        <w:rPr>
          <w:b/>
          <w:sz w:val="20"/>
        </w:rPr>
        <w:t xml:space="preserve">                    "</w:t>
      </w:r>
      <w:proofErr w:type="spellStart"/>
      <w:r w:rsidR="003C6E6E" w:rsidRPr="003C6E6E">
        <w:rPr>
          <w:b/>
          <w:sz w:val="20"/>
        </w:rPr>
        <w:t>LogoffGroup</w:t>
      </w:r>
      <w:proofErr w:type="spellEnd"/>
      <w:r w:rsidR="003C6E6E" w:rsidRPr="003C6E6E">
        <w:rPr>
          <w:b/>
          <w:sz w:val="20"/>
        </w:rPr>
        <w:t>":"</w:t>
      </w:r>
      <w:proofErr w:type="spellStart"/>
      <w:r w:rsidR="003C6E6E" w:rsidRPr="003C6E6E">
        <w:rPr>
          <w:b/>
          <w:sz w:val="20"/>
        </w:rPr>
        <w:t>sharedunassigned</w:t>
      </w:r>
      <w:proofErr w:type="spellEnd"/>
      <w:r w:rsidR="003C6E6E" w:rsidRPr="003C6E6E">
        <w:rPr>
          <w:b/>
          <w:sz w:val="20"/>
        </w:rPr>
        <w:t>",</w:t>
      </w:r>
      <w:r w:rsidR="003C6E6E">
        <w:rPr>
          <w:b/>
          <w:sz w:val="20"/>
        </w:rPr>
        <w:br/>
      </w:r>
      <w:r w:rsidR="003C6E6E" w:rsidRPr="003C6E6E">
        <w:rPr>
          <w:b/>
          <w:sz w:val="20"/>
        </w:rPr>
        <w:t xml:space="preserve">                    "</w:t>
      </w:r>
      <w:proofErr w:type="spellStart"/>
      <w:r w:rsidR="003C6E6E" w:rsidRPr="003C6E6E">
        <w:rPr>
          <w:b/>
          <w:sz w:val="20"/>
        </w:rPr>
        <w:t>LogonGroup</w:t>
      </w:r>
      <w:proofErr w:type="spellEnd"/>
      <w:r w:rsidR="003C6E6E" w:rsidRPr="003C6E6E">
        <w:rPr>
          <w:b/>
          <w:sz w:val="20"/>
        </w:rPr>
        <w:t>":"</w:t>
      </w:r>
      <w:proofErr w:type="spellStart"/>
      <w:r w:rsidR="003C6E6E" w:rsidRPr="003C6E6E">
        <w:rPr>
          <w:b/>
          <w:sz w:val="20"/>
        </w:rPr>
        <w:t>sharedassigned</w:t>
      </w:r>
      <w:proofErr w:type="spellEnd"/>
      <w:r w:rsidR="003C6E6E" w:rsidRPr="003C6E6E">
        <w:rPr>
          <w:b/>
          <w:sz w:val="20"/>
        </w:rPr>
        <w:t>",</w:t>
      </w:r>
      <w:r w:rsidR="003C6E6E">
        <w:rPr>
          <w:b/>
          <w:sz w:val="20"/>
        </w:rPr>
        <w:br/>
      </w:r>
      <w:r w:rsidR="003C6E6E" w:rsidRPr="003C6E6E">
        <w:rPr>
          <w:b/>
          <w:sz w:val="20"/>
        </w:rPr>
        <w:t xml:space="preserve">                    "</w:t>
      </w:r>
      <w:proofErr w:type="spellStart"/>
      <w:r w:rsidR="003C6E6E" w:rsidRPr="003C6E6E">
        <w:rPr>
          <w:b/>
          <w:sz w:val="20"/>
        </w:rPr>
        <w:t>StagingUser</w:t>
      </w:r>
      <w:proofErr w:type="spellEnd"/>
      <w:r w:rsidR="003C6E6E" w:rsidRPr="003C6E6E">
        <w:rPr>
          <w:b/>
          <w:sz w:val="20"/>
        </w:rPr>
        <w:t>":"staging@sharedunassigned.com"</w:t>
      </w:r>
      <w:r w:rsidR="003C6E6E">
        <w:rPr>
          <w:b/>
          <w:sz w:val="20"/>
        </w:rPr>
        <w:br/>
      </w:r>
      <w:r w:rsidR="003C6E6E" w:rsidRPr="003C6E6E">
        <w:rPr>
          <w:b/>
          <w:sz w:val="20"/>
        </w:rPr>
        <w:t xml:space="preserve">                }</w:t>
      </w:r>
      <w:r w:rsidR="003C6E6E">
        <w:rPr>
          <w:b/>
          <w:sz w:val="20"/>
        </w:rPr>
        <w:br/>
      </w:r>
      <w:r w:rsidR="003C6E6E" w:rsidRPr="003C6E6E">
        <w:rPr>
          <w:b/>
          <w:sz w:val="20"/>
        </w:rPr>
        <w:t>}</w:t>
      </w:r>
    </w:p>
    <w:p w14:paraId="12B820FF" w14:textId="4060E3FC" w:rsidR="003C6E6E" w:rsidRPr="0002092D" w:rsidRDefault="00035259" w:rsidP="00DC6FCD">
      <w:pPr>
        <w:pStyle w:val="ListParagraph"/>
      </w:pPr>
      <w:r>
        <w:lastRenderedPageBreak/>
        <w:t xml:space="preserve">Update the </w:t>
      </w:r>
      <w:proofErr w:type="spellStart"/>
      <w:r>
        <w:t>StagingUser</w:t>
      </w:r>
      <w:proofErr w:type="spellEnd"/>
      <w:r>
        <w:t xml:space="preserve"> attribute</w:t>
      </w:r>
      <w:r w:rsidR="00DC6FCD">
        <w:t xml:space="preserve"> with the email address of a basic user</w:t>
      </w:r>
      <w:r w:rsidR="00DC6FCD">
        <w:br/>
      </w:r>
      <w:r w:rsidR="00DC6FCD">
        <w:rPr>
          <w:noProof/>
        </w:rPr>
        <w:drawing>
          <wp:inline distT="0" distB="0" distL="0" distR="0" wp14:anchorId="7F79F70E" wp14:editId="1CA43607">
            <wp:extent cx="4526990" cy="340602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8 at 1.20.21 pm.png"/>
                    <pic:cNvPicPr/>
                  </pic:nvPicPr>
                  <pic:blipFill>
                    <a:blip r:embed="rId19"/>
                    <a:stretch>
                      <a:fillRect/>
                    </a:stretch>
                  </pic:blipFill>
                  <pic:spPr>
                    <a:xfrm>
                      <a:off x="0" y="0"/>
                      <a:ext cx="4555944" cy="3427805"/>
                    </a:xfrm>
                    <a:prstGeom prst="rect">
                      <a:avLst/>
                    </a:prstGeom>
                  </pic:spPr>
                </pic:pic>
              </a:graphicData>
            </a:graphic>
          </wp:inline>
        </w:drawing>
      </w:r>
    </w:p>
    <w:p w14:paraId="5E72EA06" w14:textId="77777777" w:rsidR="007D53B1" w:rsidRDefault="007D53B1" w:rsidP="003D0C08"/>
    <w:p w14:paraId="221ACD7C" w14:textId="77777777" w:rsidR="006B2FFB" w:rsidRDefault="007220BE" w:rsidP="00980316">
      <w:r w:rsidRPr="00CC2C93">
        <w:t xml:space="preserve">The best practice for this solution is to have two nested </w:t>
      </w:r>
      <w:r w:rsidR="007D53B1">
        <w:t>OGs</w:t>
      </w:r>
      <w:r w:rsidRPr="00CC2C93">
        <w:t xml:space="preserve"> for the devices</w:t>
      </w:r>
      <w:r w:rsidR="00F97C2D">
        <w:t>,</w:t>
      </w:r>
      <w:r w:rsidRPr="00CC2C93">
        <w:t xml:space="preserve"> so that the script can </w:t>
      </w:r>
      <w:r w:rsidR="00F97C2D">
        <w:t xml:space="preserve">initiate an </w:t>
      </w:r>
      <w:r w:rsidRPr="00CC2C93">
        <w:t xml:space="preserve">update </w:t>
      </w:r>
      <w:r w:rsidR="00F97C2D">
        <w:t xml:space="preserve">of </w:t>
      </w:r>
      <w:r w:rsidRPr="00CC2C93">
        <w:t>the smart groups</w:t>
      </w:r>
      <w:r w:rsidR="00F97C2D">
        <w:t xml:space="preserve"> the device is a member of</w:t>
      </w:r>
      <w:r w:rsidRPr="00CC2C93">
        <w:t xml:space="preserve">. </w:t>
      </w:r>
    </w:p>
    <w:p w14:paraId="209460B2" w14:textId="77777777" w:rsidR="006B2FFB" w:rsidRDefault="006B2FFB" w:rsidP="00980316"/>
    <w:p w14:paraId="6D6D3EAB" w14:textId="2E9FA2E1" w:rsidR="006B2FFB" w:rsidRDefault="00BF10A3" w:rsidP="00980316">
      <w:r>
        <w:t xml:space="preserve">It is possible to set the </w:t>
      </w:r>
      <w:proofErr w:type="spellStart"/>
      <w:r>
        <w:t>LogonGroup</w:t>
      </w:r>
      <w:proofErr w:type="spellEnd"/>
      <w:r w:rsidR="003D0C08">
        <w:t xml:space="preserve"> to “Current” in order to </w:t>
      </w:r>
      <w:r w:rsidR="00111E9C">
        <w:t>keep the device in the same OG, effectively only changing user assignment. T</w:t>
      </w:r>
      <w:r w:rsidR="009B44A0">
        <w:t>his configuration will reduce the number of API calls</w:t>
      </w:r>
      <w:r w:rsidR="00577E47">
        <w:t>, simplify deployment in deployments with complex OG hierarchies</w:t>
      </w:r>
      <w:r w:rsidR="0039183D">
        <w:t xml:space="preserve">, and reduce the risk of applications being uninstalled </w:t>
      </w:r>
      <w:r w:rsidR="00047220">
        <w:t>and installed due to differing assignment at the OG layer.</w:t>
      </w:r>
      <w:r w:rsidR="00050ADF">
        <w:t xml:space="preserve"> </w:t>
      </w:r>
      <w:r w:rsidR="006B2FFB">
        <w:t>It is also possible to have non</w:t>
      </w:r>
      <w:r w:rsidR="0073717B">
        <w:t>-</w:t>
      </w:r>
      <w:r w:rsidR="006B2FFB">
        <w:t>nested OGs</w:t>
      </w:r>
      <w:r w:rsidR="00050ADF">
        <w:t>.</w:t>
      </w:r>
    </w:p>
    <w:p w14:paraId="76B33506" w14:textId="54060BCF" w:rsidR="007D6661" w:rsidRDefault="007D6661" w:rsidP="00980316"/>
    <w:p w14:paraId="06FFDBF2" w14:textId="513267CE" w:rsidR="007D6661" w:rsidRDefault="00050ADF" w:rsidP="00980316">
      <w:r>
        <w:t xml:space="preserve">Note, that whilst the </w:t>
      </w:r>
      <w:proofErr w:type="spellStart"/>
      <w:r>
        <w:t>LogoffGroup</w:t>
      </w:r>
      <w:proofErr w:type="spellEnd"/>
      <w:r>
        <w:t xml:space="preserve"> is not utilised at present, the OG must exist.</w:t>
      </w:r>
    </w:p>
    <w:p w14:paraId="15C51EF5" w14:textId="77777777" w:rsidR="00050ADF" w:rsidRPr="00CC2C93" w:rsidRDefault="00050ADF" w:rsidP="00980316"/>
    <w:p w14:paraId="279D8379" w14:textId="39F9524C" w:rsidR="00B06390" w:rsidRDefault="00B06390" w:rsidP="0091614A">
      <w:pPr>
        <w:pStyle w:val="Heading2"/>
      </w:pPr>
      <w:r w:rsidRPr="00533F02">
        <w:t xml:space="preserve">Step </w:t>
      </w:r>
      <w:r w:rsidR="00E60BB6">
        <w:t>3</w:t>
      </w:r>
      <w:r w:rsidRPr="00533F02">
        <w:t>:</w:t>
      </w:r>
      <w:r>
        <w:t xml:space="preserve"> Update the </w:t>
      </w:r>
      <w:proofErr w:type="spellStart"/>
      <w:r w:rsidR="00050ADF">
        <w:t>api</w:t>
      </w:r>
      <w:r>
        <w:t>.config</w:t>
      </w:r>
      <w:proofErr w:type="spellEnd"/>
      <w:r>
        <w:t xml:space="preserve"> file to match your </w:t>
      </w:r>
      <w:r w:rsidR="00814752">
        <w:t>environment</w:t>
      </w:r>
    </w:p>
    <w:p w14:paraId="76038C2B" w14:textId="3AFD7B86" w:rsidR="00980316" w:rsidRDefault="0077287F" w:rsidP="00980316">
      <w:r>
        <w:t xml:space="preserve">The </w:t>
      </w:r>
      <w:proofErr w:type="spellStart"/>
      <w:r>
        <w:t>api.config</w:t>
      </w:r>
      <w:proofErr w:type="spellEnd"/>
      <w:r>
        <w:t xml:space="preserve"> file found in the Shared folder of the module c</w:t>
      </w:r>
      <w:r w:rsidR="00980316">
        <w:t>ontains information to connect securely to the REST API interface of the WS1 environment. This file is read during installation, encrypted and stored in the registry of the machine to prevent credentials</w:t>
      </w:r>
      <w:r>
        <w:t xml:space="preserve"> being compromised</w:t>
      </w:r>
      <w:r w:rsidR="00980316">
        <w:t>, then deleted</w:t>
      </w:r>
      <w:r>
        <w:t xml:space="preserve"> during installation</w:t>
      </w:r>
      <w:r w:rsidR="00980316">
        <w:t>.</w:t>
      </w:r>
    </w:p>
    <w:p w14:paraId="01253C12" w14:textId="77777777" w:rsidR="00980316" w:rsidRDefault="00980316" w:rsidP="00980316"/>
    <w:p w14:paraId="0C7E2821" w14:textId="50EEAB3F" w:rsidR="00980316" w:rsidRDefault="00980316" w:rsidP="00980316">
      <w:r>
        <w:t xml:space="preserve">The following process should be followed to </w:t>
      </w:r>
      <w:r w:rsidR="00A764D8">
        <w:t xml:space="preserve">edit the </w:t>
      </w:r>
      <w:proofErr w:type="spellStart"/>
      <w:r w:rsidR="00A764D8">
        <w:t>api.config</w:t>
      </w:r>
      <w:proofErr w:type="spellEnd"/>
      <w:r w:rsidR="00A764D8">
        <w:t xml:space="preserve"> file and </w:t>
      </w:r>
      <w:r>
        <w:t>update the necessary attributes:</w:t>
      </w:r>
    </w:p>
    <w:p w14:paraId="2CC601F0" w14:textId="77777777" w:rsidR="00B84E47" w:rsidRPr="00831CFC" w:rsidRDefault="00B84E47" w:rsidP="00B84E47"/>
    <w:p w14:paraId="434518BF" w14:textId="77777777" w:rsidR="00B84E47" w:rsidRPr="00A764D8" w:rsidRDefault="00B84E47" w:rsidP="00B84E47">
      <w:pPr>
        <w:ind w:left="360"/>
        <w:rPr>
          <w:b/>
          <w:sz w:val="20"/>
        </w:rPr>
      </w:pPr>
      <w:r w:rsidRPr="00A764D8">
        <w:rPr>
          <w:b/>
          <w:sz w:val="20"/>
        </w:rPr>
        <w:t>{</w:t>
      </w:r>
    </w:p>
    <w:p w14:paraId="4CD338F1" w14:textId="77777777" w:rsidR="00B84E47" w:rsidRPr="00A764D8" w:rsidRDefault="00B84E47" w:rsidP="00B84E47">
      <w:pPr>
        <w:ind w:left="360"/>
        <w:rPr>
          <w:b/>
          <w:sz w:val="20"/>
        </w:rPr>
      </w:pPr>
      <w:r w:rsidRPr="00A764D8">
        <w:rPr>
          <w:b/>
          <w:sz w:val="20"/>
        </w:rPr>
        <w:t xml:space="preserve">    "</w:t>
      </w:r>
      <w:proofErr w:type="spellStart"/>
      <w:r w:rsidRPr="00A764D8">
        <w:rPr>
          <w:b/>
          <w:sz w:val="20"/>
        </w:rPr>
        <w:t>ApiConfig</w:t>
      </w:r>
      <w:proofErr w:type="spellEnd"/>
      <w:r w:rsidRPr="00A764D8">
        <w:rPr>
          <w:b/>
          <w:sz w:val="20"/>
        </w:rPr>
        <w:t>"</w:t>
      </w:r>
      <w:proofErr w:type="gramStart"/>
      <w:r w:rsidRPr="00A764D8">
        <w:rPr>
          <w:b/>
          <w:sz w:val="20"/>
        </w:rPr>
        <w:t>:  {</w:t>
      </w:r>
      <w:proofErr w:type="gramEnd"/>
    </w:p>
    <w:p w14:paraId="5E3C626C" w14:textId="77777777" w:rsidR="00B84E47" w:rsidRPr="00A764D8" w:rsidRDefault="00B84E47" w:rsidP="00B84E47">
      <w:pPr>
        <w:ind w:left="360"/>
        <w:rPr>
          <w:b/>
          <w:sz w:val="20"/>
        </w:rPr>
      </w:pPr>
      <w:r w:rsidRPr="00A764D8">
        <w:rPr>
          <w:b/>
          <w:sz w:val="20"/>
        </w:rPr>
        <w:t xml:space="preserve">                      "</w:t>
      </w:r>
      <w:proofErr w:type="spellStart"/>
      <w:r w:rsidRPr="00A764D8">
        <w:rPr>
          <w:b/>
          <w:sz w:val="20"/>
        </w:rPr>
        <w:t>DeviceId</w:t>
      </w:r>
      <w:proofErr w:type="spellEnd"/>
      <w:r w:rsidRPr="00A764D8">
        <w:rPr>
          <w:b/>
          <w:sz w:val="20"/>
        </w:rPr>
        <w:t>":  "",</w:t>
      </w:r>
    </w:p>
    <w:p w14:paraId="4D98A027" w14:textId="77777777" w:rsidR="00B84E47" w:rsidRPr="00A764D8" w:rsidRDefault="00B84E47" w:rsidP="00B84E47">
      <w:pPr>
        <w:ind w:left="360"/>
        <w:rPr>
          <w:b/>
          <w:sz w:val="20"/>
        </w:rPr>
      </w:pPr>
      <w:r w:rsidRPr="00A764D8">
        <w:rPr>
          <w:b/>
          <w:sz w:val="20"/>
        </w:rPr>
        <w:t xml:space="preserve">                      "</w:t>
      </w:r>
      <w:proofErr w:type="spellStart"/>
      <w:r w:rsidRPr="00A764D8">
        <w:rPr>
          <w:b/>
          <w:sz w:val="20"/>
        </w:rPr>
        <w:t>OrganizationGroupId</w:t>
      </w:r>
      <w:proofErr w:type="spellEnd"/>
      <w:r w:rsidRPr="00A764D8">
        <w:rPr>
          <w:b/>
          <w:sz w:val="20"/>
        </w:rPr>
        <w:t>":  570,</w:t>
      </w:r>
    </w:p>
    <w:p w14:paraId="7344C69D" w14:textId="77777777" w:rsidR="00B84E47" w:rsidRPr="00A764D8" w:rsidRDefault="00B84E47" w:rsidP="00B84E47">
      <w:pPr>
        <w:ind w:left="360"/>
        <w:rPr>
          <w:b/>
          <w:sz w:val="20"/>
        </w:rPr>
      </w:pPr>
      <w:r w:rsidRPr="00A764D8">
        <w:rPr>
          <w:b/>
          <w:sz w:val="20"/>
        </w:rPr>
        <w:t xml:space="preserve">                      "Server":  "https://</w:t>
      </w:r>
      <w:r>
        <w:rPr>
          <w:b/>
          <w:sz w:val="20"/>
        </w:rPr>
        <w:t>APISERVER</w:t>
      </w:r>
      <w:r w:rsidRPr="00A764D8">
        <w:rPr>
          <w:b/>
          <w:sz w:val="20"/>
        </w:rPr>
        <w:t>.awmdm.com",</w:t>
      </w:r>
    </w:p>
    <w:p w14:paraId="30847C0F" w14:textId="77777777" w:rsidR="00B84E47" w:rsidRPr="00A764D8" w:rsidRDefault="00B84E47" w:rsidP="00B84E47">
      <w:pPr>
        <w:ind w:left="360"/>
        <w:rPr>
          <w:b/>
          <w:sz w:val="20"/>
        </w:rPr>
      </w:pPr>
      <w:r w:rsidRPr="00A764D8">
        <w:rPr>
          <w:b/>
          <w:sz w:val="20"/>
        </w:rPr>
        <w:t xml:space="preserve">                      "</w:t>
      </w:r>
      <w:proofErr w:type="spellStart"/>
      <w:r w:rsidRPr="00A764D8">
        <w:rPr>
          <w:b/>
          <w:sz w:val="20"/>
        </w:rPr>
        <w:t>ApiKey</w:t>
      </w:r>
      <w:proofErr w:type="spellEnd"/>
      <w:r w:rsidRPr="00A764D8">
        <w:rPr>
          <w:b/>
          <w:sz w:val="20"/>
        </w:rPr>
        <w:t>":  "</w:t>
      </w:r>
      <w:proofErr w:type="spellStart"/>
      <w:r w:rsidRPr="00A764D8">
        <w:rPr>
          <w:b/>
          <w:sz w:val="20"/>
        </w:rPr>
        <w:t>rQKhu</w:t>
      </w:r>
      <w:proofErr w:type="spellEnd"/>
      <w:r w:rsidRPr="00A764D8">
        <w:rPr>
          <w:b/>
          <w:sz w:val="20"/>
        </w:rPr>
        <w:t>/SVXyBV</w:t>
      </w:r>
      <w:r>
        <w:rPr>
          <w:b/>
          <w:sz w:val="20"/>
        </w:rPr>
        <w:t>fGH</w:t>
      </w:r>
      <w:r w:rsidRPr="00A764D8">
        <w:rPr>
          <w:b/>
          <w:sz w:val="20"/>
        </w:rPr>
        <w:t>6K31OTFYnT97/h7PRsn6Zr7z+Zb8=",</w:t>
      </w:r>
    </w:p>
    <w:p w14:paraId="65980B36" w14:textId="77777777" w:rsidR="00B84E47" w:rsidRPr="00A764D8" w:rsidRDefault="00B84E47" w:rsidP="00B84E47">
      <w:pPr>
        <w:ind w:left="360"/>
        <w:rPr>
          <w:b/>
          <w:sz w:val="20"/>
        </w:rPr>
      </w:pPr>
      <w:r w:rsidRPr="00A764D8">
        <w:rPr>
          <w:b/>
          <w:sz w:val="20"/>
        </w:rPr>
        <w:t xml:space="preserve">                      "</w:t>
      </w:r>
      <w:proofErr w:type="spellStart"/>
      <w:r w:rsidRPr="00A764D8">
        <w:rPr>
          <w:b/>
          <w:sz w:val="20"/>
        </w:rPr>
        <w:t>ApiAuth</w:t>
      </w:r>
      <w:proofErr w:type="spellEnd"/>
      <w:r w:rsidRPr="00A764D8">
        <w:rPr>
          <w:b/>
          <w:sz w:val="20"/>
        </w:rPr>
        <w:t>":  "Basic d2luMTBhcGl1c</w:t>
      </w:r>
      <w:r>
        <w:rPr>
          <w:b/>
          <w:sz w:val="20"/>
        </w:rPr>
        <w:t>3NFG</w:t>
      </w:r>
      <w:r w:rsidRPr="00A764D8">
        <w:rPr>
          <w:b/>
          <w:sz w:val="20"/>
        </w:rPr>
        <w:t>kVjbjBPTzNFazM3JA==",</w:t>
      </w:r>
    </w:p>
    <w:p w14:paraId="14F30690" w14:textId="34F4B259" w:rsidR="00B84E47" w:rsidRPr="00A764D8" w:rsidRDefault="00B84E47" w:rsidP="00B84E47">
      <w:pPr>
        <w:ind w:left="360"/>
        <w:rPr>
          <w:b/>
          <w:sz w:val="20"/>
        </w:rPr>
      </w:pPr>
      <w:r w:rsidRPr="00A764D8">
        <w:rPr>
          <w:b/>
          <w:sz w:val="20"/>
        </w:rPr>
        <w:t xml:space="preserve">                      "</w:t>
      </w:r>
      <w:proofErr w:type="spellStart"/>
      <w:r w:rsidRPr="00A764D8">
        <w:rPr>
          <w:b/>
          <w:sz w:val="20"/>
        </w:rPr>
        <w:t>SSLThumbprint</w:t>
      </w:r>
      <w:proofErr w:type="spellEnd"/>
      <w:r w:rsidRPr="00A764D8">
        <w:rPr>
          <w:b/>
          <w:sz w:val="20"/>
        </w:rPr>
        <w:t>": "26f16b9616791ad818fa33c05070c0453743b84c"</w:t>
      </w:r>
    </w:p>
    <w:p w14:paraId="4A4F8406" w14:textId="77777777" w:rsidR="00B84E47" w:rsidRPr="00A764D8" w:rsidRDefault="00B84E47" w:rsidP="00B84E47">
      <w:pPr>
        <w:ind w:left="360"/>
        <w:rPr>
          <w:b/>
          <w:sz w:val="20"/>
        </w:rPr>
      </w:pPr>
      <w:r w:rsidRPr="00A764D8">
        <w:rPr>
          <w:b/>
          <w:sz w:val="20"/>
        </w:rPr>
        <w:t xml:space="preserve">                  }</w:t>
      </w:r>
    </w:p>
    <w:p w14:paraId="6788BF7B" w14:textId="77777777" w:rsidR="00B84E47" w:rsidRPr="00A764D8" w:rsidRDefault="00B84E47" w:rsidP="00B84E47">
      <w:pPr>
        <w:ind w:left="360"/>
        <w:rPr>
          <w:b/>
          <w:sz w:val="20"/>
        </w:rPr>
      </w:pPr>
      <w:r w:rsidRPr="00A764D8">
        <w:rPr>
          <w:b/>
          <w:sz w:val="20"/>
        </w:rPr>
        <w:t>}</w:t>
      </w:r>
    </w:p>
    <w:p w14:paraId="0426C1B5" w14:textId="77777777" w:rsidR="00B84E47" w:rsidRDefault="00B84E47" w:rsidP="00B84E47"/>
    <w:p w14:paraId="6F2C7ACF" w14:textId="77777777" w:rsidR="00B84E47" w:rsidRPr="00785DD2" w:rsidRDefault="00B84E47" w:rsidP="00980316">
      <w:pPr>
        <w:rPr>
          <w:color w:val="FFFFFF" w:themeColor="background1"/>
          <w14:textFill>
            <w14:noFill/>
          </w14:textFill>
        </w:rPr>
      </w:pPr>
    </w:p>
    <w:p w14:paraId="3EBF37EF" w14:textId="06CBFAFB" w:rsidR="00BA7422" w:rsidRPr="00BA7422" w:rsidRDefault="00C8723B" w:rsidP="00F61981">
      <w:pPr>
        <w:pStyle w:val="ListParagraph"/>
        <w:rPr>
          <w:sz w:val="20"/>
        </w:rPr>
      </w:pPr>
      <w:r>
        <w:rPr>
          <w:noProof/>
        </w:rPr>
        <w:lastRenderedPageBreak/>
        <mc:AlternateContent>
          <mc:Choice Requires="wps">
            <w:drawing>
              <wp:anchor distT="0" distB="0" distL="114300" distR="114300" simplePos="0" relativeHeight="251659264" behindDoc="0" locked="0" layoutInCell="1" allowOverlap="1" wp14:anchorId="3F7FD096" wp14:editId="00CD7C39">
                <wp:simplePos x="0" y="0"/>
                <wp:positionH relativeFrom="column">
                  <wp:posOffset>4211117</wp:posOffset>
                </wp:positionH>
                <wp:positionV relativeFrom="paragraph">
                  <wp:posOffset>294005</wp:posOffset>
                </wp:positionV>
                <wp:extent cx="311285" cy="184825"/>
                <wp:effectExtent l="50800" t="25400" r="57150" b="81915"/>
                <wp:wrapNone/>
                <wp:docPr id="10" name="Frame 10"/>
                <wp:cNvGraphicFramePr/>
                <a:graphic xmlns:a="http://schemas.openxmlformats.org/drawingml/2006/main">
                  <a:graphicData uri="http://schemas.microsoft.com/office/word/2010/wordprocessingShape">
                    <wps:wsp>
                      <wps:cNvSpPr/>
                      <wps:spPr>
                        <a:xfrm>
                          <a:off x="0" y="0"/>
                          <a:ext cx="311285" cy="184825"/>
                        </a:xfrm>
                        <a:prstGeom prst="fram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3FE29" id="Frame 10" o:spid="_x0000_s1026" style="position:absolute;margin-left:331.6pt;margin-top:23.15pt;width:24.5pt;height:14.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11285,184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" path="m,l311285,r,184825l,184825,,xm23103,23103r,138619l288182,161722r,-138619l23103,23103xe" filled="f" strokecolor="red" strokeweight="1.25pt">
                <v:shadow on="t" color="black" opacity="22937f" origin=",.5" offset="0,.63889mm"/>
                <v:path arrowok="t" o:connecttype="custom" o:connectlocs="0,0;311285,0;311285,184825;0,184825;0,0;23103,23103;23103,161722;288182,161722;288182,23103;23103,23103" o:connectangles="0,0,0,0,0,0,0,0,0,0"/>
              </v:shape>
            </w:pict>
          </mc:Fallback>
        </mc:AlternateContent>
      </w:r>
      <w:r w:rsidR="00A34088">
        <w:t xml:space="preserve">Update the </w:t>
      </w:r>
      <w:proofErr w:type="spellStart"/>
      <w:r w:rsidR="00A34088" w:rsidRPr="00A34088">
        <w:t>OrganizationGroupId</w:t>
      </w:r>
      <w:proofErr w:type="spellEnd"/>
      <w:r w:rsidR="00A34088">
        <w:t xml:space="preserve"> attribute with the number of the highest level OG</w:t>
      </w:r>
      <w:r w:rsidR="00BA7422">
        <w:t xml:space="preserve">. </w:t>
      </w:r>
      <w:r w:rsidR="00BA7422" w:rsidRPr="00BA7422">
        <w:t>You can find this # on the Organization Group</w:t>
      </w:r>
      <w:r w:rsidR="0058796B">
        <w:t>s</w:t>
      </w:r>
      <w:r w:rsidR="00BA7422" w:rsidRPr="00BA7422">
        <w:t xml:space="preserve"> detail page </w:t>
      </w:r>
      <w:r w:rsidR="0058796B">
        <w:t>URL</w:t>
      </w:r>
      <w:r w:rsidR="00BA7422" w:rsidRPr="00BA7422">
        <w:t>.</w:t>
      </w:r>
      <w:r w:rsidR="00D96514">
        <w:br/>
      </w:r>
      <w:r w:rsidR="00CF1B3A">
        <w:rPr>
          <w:noProof/>
          <w:sz w:val="20"/>
        </w:rPr>
        <w:drawing>
          <wp:inline distT="0" distB="0" distL="0" distR="0" wp14:anchorId="2A426673" wp14:editId="00E48F57">
            <wp:extent cx="6245471" cy="3074738"/>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8 at 1.32.54 pm.png"/>
                    <pic:cNvPicPr/>
                  </pic:nvPicPr>
                  <pic:blipFill>
                    <a:blip r:embed="rId18"/>
                    <a:stretch>
                      <a:fillRect/>
                    </a:stretch>
                  </pic:blipFill>
                  <pic:spPr>
                    <a:xfrm>
                      <a:off x="0" y="0"/>
                      <a:ext cx="6253756" cy="3078817"/>
                    </a:xfrm>
                    <a:prstGeom prst="rect">
                      <a:avLst/>
                    </a:prstGeom>
                  </pic:spPr>
                </pic:pic>
              </a:graphicData>
            </a:graphic>
          </wp:inline>
        </w:drawing>
      </w:r>
    </w:p>
    <w:p w14:paraId="1204491B" w14:textId="220FD160" w:rsidR="00371292" w:rsidRDefault="00BA7422" w:rsidP="00EF061B">
      <w:pPr>
        <w:pStyle w:val="ListParagraph"/>
      </w:pPr>
      <w:r w:rsidRPr="0058796B">
        <w:t>Update the server to your</w:t>
      </w:r>
      <w:r w:rsidR="00F11AB7">
        <w:t xml:space="preserve"> S</w:t>
      </w:r>
      <w:r w:rsidRPr="0058796B">
        <w:t>erver</w:t>
      </w:r>
      <w:r w:rsidR="00F11AB7">
        <w:t xml:space="preserve"> attribute with your API Server </w:t>
      </w:r>
      <w:r w:rsidR="00371292">
        <w:t xml:space="preserve">FQDN, </w:t>
      </w:r>
      <w:proofErr w:type="spellStart"/>
      <w:r w:rsidR="00371292">
        <w:t>eg</w:t>
      </w:r>
      <w:proofErr w:type="spellEnd"/>
      <w:r w:rsidR="00371292">
        <w:t>:</w:t>
      </w:r>
      <w:r w:rsidR="005C58CB">
        <w:br/>
      </w:r>
      <w:r w:rsidR="00085E99">
        <w:br/>
      </w:r>
      <w:hyperlink r:id="rId20" w:history="1">
        <w:r w:rsidR="005C58CB" w:rsidRPr="00837831">
          <w:rPr>
            <w:rStyle w:val="Hyperlink"/>
          </w:rPr>
          <w:t>https://APISERVER.awmdm.com/API/help</w:t>
        </w:r>
      </w:hyperlink>
      <w:r w:rsidR="00085E99">
        <w:rPr>
          <w:b/>
          <w:sz w:val="20"/>
        </w:rPr>
        <w:br/>
      </w:r>
    </w:p>
    <w:p w14:paraId="2D9B39C7" w14:textId="56AE611E" w:rsidR="00BA7422" w:rsidRPr="0058796B" w:rsidRDefault="00BA7422" w:rsidP="00EF061B">
      <w:pPr>
        <w:pStyle w:val="ListParagraph"/>
      </w:pPr>
      <w:r w:rsidRPr="0058796B">
        <w:t xml:space="preserve">Update the </w:t>
      </w:r>
      <w:proofErr w:type="spellStart"/>
      <w:r w:rsidRPr="0058796B">
        <w:t>APIKey</w:t>
      </w:r>
      <w:proofErr w:type="spellEnd"/>
      <w:r w:rsidRPr="0058796B">
        <w:t xml:space="preserve"> </w:t>
      </w:r>
      <w:r w:rsidR="00371292">
        <w:t>attribute</w:t>
      </w:r>
      <w:r w:rsidRPr="0058796B">
        <w:t xml:space="preserve"> </w:t>
      </w:r>
      <w:r w:rsidR="00371292">
        <w:t>with</w:t>
      </w:r>
      <w:r w:rsidRPr="0058796B">
        <w:t xml:space="preserve"> your API Key </w:t>
      </w:r>
      <w:r w:rsidR="00085E99">
        <w:t xml:space="preserve">- </w:t>
      </w:r>
      <w:r w:rsidRPr="0058796B">
        <w:t xml:space="preserve">All Settings </w:t>
      </w:r>
      <w:r w:rsidRPr="0058796B">
        <w:sym w:font="Wingdings" w:char="F0E0"/>
      </w:r>
      <w:r w:rsidRPr="0058796B">
        <w:t xml:space="preserve"> General </w:t>
      </w:r>
      <w:r w:rsidRPr="0058796B">
        <w:sym w:font="Wingdings" w:char="F0E0"/>
      </w:r>
      <w:r w:rsidRPr="0058796B">
        <w:t xml:space="preserve"> Advanced </w:t>
      </w:r>
      <w:r w:rsidRPr="0058796B">
        <w:sym w:font="Wingdings" w:char="F0E0"/>
      </w:r>
      <w:r w:rsidRPr="0058796B">
        <w:t xml:space="preserve"> API </w:t>
      </w:r>
      <w:r w:rsidRPr="0058796B">
        <w:sym w:font="Wingdings" w:char="F0E0"/>
      </w:r>
      <w:r w:rsidRPr="0058796B">
        <w:t xml:space="preserve"> REST</w:t>
      </w:r>
      <w:r w:rsidR="00085E99">
        <w:t xml:space="preserve">. You can utilise the </w:t>
      </w:r>
      <w:r w:rsidR="00E60BB6">
        <w:t xml:space="preserve">default </w:t>
      </w:r>
      <w:proofErr w:type="spellStart"/>
      <w:r w:rsidR="00E60BB6" w:rsidRPr="00E60BB6">
        <w:t>AirWatchAPI</w:t>
      </w:r>
      <w:proofErr w:type="spellEnd"/>
      <w:r w:rsidR="00E60BB6">
        <w:t xml:space="preserve"> key or create another.</w:t>
      </w:r>
    </w:p>
    <w:p w14:paraId="0861AD6F" w14:textId="5DE1DF12" w:rsidR="00BA7422" w:rsidRPr="00B84E47" w:rsidRDefault="00464695" w:rsidP="00E0439E">
      <w:pPr>
        <w:pStyle w:val="ListParagraph"/>
        <w:rPr>
          <w:sz w:val="20"/>
        </w:rPr>
      </w:pPr>
      <w:r>
        <w:t xml:space="preserve">Update the </w:t>
      </w:r>
      <w:proofErr w:type="spellStart"/>
      <w:r>
        <w:t>APIAuth</w:t>
      </w:r>
      <w:proofErr w:type="spellEnd"/>
      <w:r>
        <w:t xml:space="preserve"> attribute with the Base64 encoded </w:t>
      </w:r>
      <w:proofErr w:type="spellStart"/>
      <w:proofErr w:type="gramStart"/>
      <w:r>
        <w:t>username:password</w:t>
      </w:r>
      <w:proofErr w:type="spellEnd"/>
      <w:proofErr w:type="gramEnd"/>
      <w:r>
        <w:t xml:space="preserve"> from </w:t>
      </w:r>
      <w:r w:rsidR="009A4EB6">
        <w:t xml:space="preserve">Step 1. Ensure the Word “Basic </w:t>
      </w:r>
      <w:proofErr w:type="gramStart"/>
      <w:r w:rsidR="009A4EB6">
        <w:t xml:space="preserve">“ </w:t>
      </w:r>
      <w:proofErr w:type="spellStart"/>
      <w:r w:rsidR="009A4EB6">
        <w:t>preceeds</w:t>
      </w:r>
      <w:proofErr w:type="spellEnd"/>
      <w:proofErr w:type="gramEnd"/>
      <w:r w:rsidR="009A4EB6">
        <w:t xml:space="preserve"> the Base64 encoded </w:t>
      </w:r>
      <w:proofErr w:type="spellStart"/>
      <w:r w:rsidR="009A4EB6">
        <w:t>username:password</w:t>
      </w:r>
      <w:proofErr w:type="spellEnd"/>
      <w:r w:rsidR="00B84E47">
        <w:t>.</w:t>
      </w:r>
    </w:p>
    <w:p w14:paraId="3D3796B9" w14:textId="14D04211" w:rsidR="00B84E47" w:rsidRPr="00F237E5" w:rsidRDefault="00B84E47" w:rsidP="00E0439E">
      <w:pPr>
        <w:pStyle w:val="ListParagraph"/>
        <w:rPr>
          <w:sz w:val="20"/>
        </w:rPr>
      </w:pPr>
      <w:r>
        <w:t xml:space="preserve">Update the </w:t>
      </w:r>
      <w:proofErr w:type="spellStart"/>
      <w:r>
        <w:t>SSL</w:t>
      </w:r>
      <w:r w:rsidR="00E92CB0">
        <w:t>Thumbprint</w:t>
      </w:r>
      <w:proofErr w:type="spellEnd"/>
      <w:r w:rsidR="00E92CB0">
        <w:t xml:space="preserve"> attribute </w:t>
      </w:r>
      <w:r w:rsidR="00913E7F">
        <w:t xml:space="preserve">by getting the </w:t>
      </w:r>
      <w:r w:rsidR="00271E88">
        <w:t>Thumbprint</w:t>
      </w:r>
      <w:r w:rsidR="00913E7F">
        <w:t xml:space="preserve"> </w:t>
      </w:r>
      <w:r w:rsidR="00CF26A4">
        <w:t xml:space="preserve">from the API Server </w:t>
      </w:r>
      <w:r w:rsidR="00271E88">
        <w:t xml:space="preserve">SSL Certificate </w:t>
      </w:r>
      <w:r w:rsidR="00CF26A4">
        <w:t>when connecting with a web browser</w:t>
      </w:r>
      <w:r w:rsidR="00F237E5">
        <w:t>.</w:t>
      </w:r>
    </w:p>
    <w:p w14:paraId="148352C1" w14:textId="7A562F4A" w:rsidR="00F237E5" w:rsidRPr="009A5D2F" w:rsidRDefault="00F237E5" w:rsidP="00F237E5">
      <w:pPr>
        <w:pStyle w:val="ListParagraph"/>
        <w:numPr>
          <w:ilvl w:val="1"/>
          <w:numId w:val="1"/>
        </w:numPr>
        <w:rPr>
          <w:sz w:val="20"/>
        </w:rPr>
      </w:pPr>
      <w:r>
        <w:t>Web browse to</w:t>
      </w:r>
      <w:r w:rsidR="009A5D2F">
        <w:t xml:space="preserve"> </w:t>
      </w:r>
      <w:hyperlink r:id="rId21" w:history="1">
        <w:r w:rsidR="009A5D2F" w:rsidRPr="00837831">
          <w:rPr>
            <w:rStyle w:val="Hyperlink"/>
          </w:rPr>
          <w:t>https://APISERVER.awmdm.com/API/help</w:t>
        </w:r>
      </w:hyperlink>
    </w:p>
    <w:p w14:paraId="49A09C73" w14:textId="1573B1CD" w:rsidR="009A5D2F" w:rsidRPr="00712F9B" w:rsidRDefault="009A5D2F" w:rsidP="00F237E5">
      <w:pPr>
        <w:pStyle w:val="ListParagraph"/>
        <w:numPr>
          <w:ilvl w:val="1"/>
          <w:numId w:val="1"/>
        </w:numPr>
        <w:rPr>
          <w:sz w:val="20"/>
        </w:rPr>
      </w:pPr>
      <w:r>
        <w:t>Click on certificate &gt; Details &gt; Thumbprint</w:t>
      </w:r>
    </w:p>
    <w:p w14:paraId="1278C012" w14:textId="296CAA32" w:rsidR="00712F9B" w:rsidRPr="00B84E47" w:rsidRDefault="00712F9B" w:rsidP="00F237E5">
      <w:pPr>
        <w:pStyle w:val="ListParagraph"/>
        <w:numPr>
          <w:ilvl w:val="1"/>
          <w:numId w:val="1"/>
        </w:numPr>
        <w:rPr>
          <w:sz w:val="20"/>
        </w:rPr>
      </w:pPr>
      <w:r>
        <w:t xml:space="preserve">Copy Thumbprint and paste into </w:t>
      </w:r>
      <w:proofErr w:type="spellStart"/>
      <w:r>
        <w:t>SSLThumbprint</w:t>
      </w:r>
      <w:proofErr w:type="spellEnd"/>
      <w:r>
        <w:t>, removing spaces</w:t>
      </w:r>
    </w:p>
    <w:p w14:paraId="4BD2F29A" w14:textId="77777777" w:rsidR="005C2D5D" w:rsidRDefault="005C2D5D" w:rsidP="00F90166"/>
    <w:p w14:paraId="0A52F5E6" w14:textId="77777777" w:rsidR="00D40E00" w:rsidRDefault="00D40E00">
      <w:pPr>
        <w:rPr>
          <w:rFonts w:ascii="Metropolis Medium" w:eastAsiaTheme="majorEastAsia" w:hAnsi="Metropolis Medium" w:cstheme="majorBidi"/>
          <w:color w:val="365F91" w:themeColor="accent1" w:themeShade="BF"/>
          <w:sz w:val="26"/>
          <w:szCs w:val="26"/>
        </w:rPr>
      </w:pPr>
      <w:r>
        <w:br w:type="page"/>
      </w:r>
    </w:p>
    <w:p w14:paraId="14B0194F" w14:textId="3EEFA327" w:rsidR="00372615" w:rsidRDefault="0091614A" w:rsidP="00F47AB9">
      <w:pPr>
        <w:pStyle w:val="Heading2"/>
      </w:pPr>
      <w:r>
        <w:lastRenderedPageBreak/>
        <w:t xml:space="preserve">Step </w:t>
      </w:r>
      <w:r w:rsidR="00F47AB9">
        <w:t>4: Deploy to devices</w:t>
      </w:r>
    </w:p>
    <w:p w14:paraId="45B763F9" w14:textId="0AA9B465" w:rsidR="00F47AB9" w:rsidRDefault="00712F9B" w:rsidP="00F47AB9">
      <w:r>
        <w:t xml:space="preserve">Finally, </w:t>
      </w:r>
      <w:r w:rsidR="005C58CB">
        <w:t xml:space="preserve">package and </w:t>
      </w:r>
      <w:r>
        <w:t xml:space="preserve">deploy the </w:t>
      </w:r>
      <w:r w:rsidR="005C58CB">
        <w:t xml:space="preserve">module to devices. </w:t>
      </w:r>
    </w:p>
    <w:p w14:paraId="58291471" w14:textId="5EBF2831" w:rsidR="00712F9B" w:rsidRDefault="00DC6079" w:rsidP="00712F9B">
      <w:pPr>
        <w:pStyle w:val="ListParagraph"/>
      </w:pPr>
      <w:r>
        <w:t xml:space="preserve">ZIP the contents of the </w:t>
      </w:r>
      <w:r w:rsidR="009E5BAA">
        <w:t xml:space="preserve">module </w:t>
      </w:r>
      <w:r w:rsidR="00314487">
        <w:t xml:space="preserve">with the updated configuration files </w:t>
      </w:r>
      <w:r w:rsidR="009E5BAA">
        <w:t>being sure not to zip the folder</w:t>
      </w:r>
      <w:r w:rsidR="00314487">
        <w:t>:</w:t>
      </w:r>
      <w:r w:rsidR="00962C1F">
        <w:br/>
      </w:r>
      <w:r w:rsidR="00314487">
        <w:br/>
      </w:r>
      <w:r w:rsidR="00D40E00">
        <w:rPr>
          <w:noProof/>
        </w:rPr>
        <w:drawing>
          <wp:inline distT="0" distB="0" distL="0" distR="0" wp14:anchorId="64AB8E0C" wp14:editId="6CE2414A">
            <wp:extent cx="6297182" cy="4056435"/>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8 at 2.59.47 pm.png"/>
                    <pic:cNvPicPr/>
                  </pic:nvPicPr>
                  <pic:blipFill>
                    <a:blip r:embed="rId22"/>
                    <a:stretch>
                      <a:fillRect/>
                    </a:stretch>
                  </pic:blipFill>
                  <pic:spPr>
                    <a:xfrm>
                      <a:off x="0" y="0"/>
                      <a:ext cx="6338754" cy="4083215"/>
                    </a:xfrm>
                    <a:prstGeom prst="rect">
                      <a:avLst/>
                    </a:prstGeom>
                  </pic:spPr>
                </pic:pic>
              </a:graphicData>
            </a:graphic>
          </wp:inline>
        </w:drawing>
      </w:r>
      <w:r w:rsidR="00962C1F">
        <w:br/>
      </w:r>
    </w:p>
    <w:p w14:paraId="43FF603F" w14:textId="1C7BE161" w:rsidR="00FC63D3" w:rsidRDefault="00FC63D3" w:rsidP="00712F9B">
      <w:pPr>
        <w:pStyle w:val="ListParagraph"/>
      </w:pPr>
      <w:r>
        <w:t xml:space="preserve">Name the ZIP file </w:t>
      </w:r>
      <w:r w:rsidRPr="00B23D52">
        <w:rPr>
          <w:b/>
          <w:bCs/>
        </w:rPr>
        <w:t>SharedDeviceModulev275.</w:t>
      </w:r>
      <w:r w:rsidR="00EB684E">
        <w:rPr>
          <w:b/>
          <w:bCs/>
        </w:rPr>
        <w:t>ZIP</w:t>
      </w:r>
      <w:r>
        <w:t xml:space="preserve">. This file is deleted </w:t>
      </w:r>
      <w:r w:rsidR="00D82256">
        <w:t xml:space="preserve">during installation in order to remove the API and credential details from </w:t>
      </w:r>
      <w:r w:rsidR="00B23D52">
        <w:t>the device.</w:t>
      </w:r>
      <w:r w:rsidR="00EB684E">
        <w:t xml:space="preserve"> If using a different name, update the </w:t>
      </w:r>
      <w:proofErr w:type="spellStart"/>
      <w:r w:rsidR="00EB684E" w:rsidRPr="00EB684E">
        <w:rPr>
          <w:b/>
          <w:bCs/>
        </w:rPr>
        <w:t>setup.manifest</w:t>
      </w:r>
      <w:proofErr w:type="spellEnd"/>
      <w:r w:rsidR="00EB684E">
        <w:t xml:space="preserve"> file included in the ZIP and referenced during installation.</w:t>
      </w:r>
      <w:r w:rsidR="00B23D52">
        <w:br/>
      </w:r>
    </w:p>
    <w:p w14:paraId="374A952C" w14:textId="6A57C3CC" w:rsidR="00314487" w:rsidRDefault="00314487" w:rsidP="00712F9B">
      <w:pPr>
        <w:pStyle w:val="ListParagraph"/>
      </w:pPr>
      <w:r>
        <w:t xml:space="preserve">Create a new </w:t>
      </w:r>
      <w:r w:rsidR="00A81C03">
        <w:t xml:space="preserve">Internal Native </w:t>
      </w:r>
      <w:r>
        <w:t>Application in WS1 Console</w:t>
      </w:r>
      <w:r w:rsidR="008C540D">
        <w:t xml:space="preserve"> – Apps &amp; Books &gt; Native &gt; Add</w:t>
      </w:r>
      <w:r w:rsidR="00DF49A6">
        <w:t xml:space="preserve"> Application</w:t>
      </w:r>
      <w:r w:rsidR="00DB440F">
        <w:t>:</w:t>
      </w:r>
    </w:p>
    <w:p w14:paraId="566175BD" w14:textId="1C6FC26E" w:rsidR="00DB440F" w:rsidRDefault="00DB440F" w:rsidP="00DB440F">
      <w:pPr>
        <w:pStyle w:val="ListParagraph"/>
        <w:numPr>
          <w:ilvl w:val="1"/>
          <w:numId w:val="1"/>
        </w:numPr>
      </w:pPr>
      <w:r>
        <w:t>Upload new ZIP file</w:t>
      </w:r>
    </w:p>
    <w:p w14:paraId="0682C251" w14:textId="63F511DE" w:rsidR="006D5787" w:rsidRDefault="006D5787" w:rsidP="00DB440F">
      <w:pPr>
        <w:pStyle w:val="ListParagraph"/>
        <w:numPr>
          <w:ilvl w:val="1"/>
          <w:numId w:val="1"/>
        </w:numPr>
      </w:pPr>
      <w:r>
        <w:t>Set Name</w:t>
      </w:r>
      <w:r w:rsidR="00347ACF">
        <w:t>:</w:t>
      </w:r>
      <w:r w:rsidR="00B90AC4">
        <w:br/>
      </w:r>
      <w:r w:rsidR="00347ACF">
        <w:br/>
      </w:r>
      <w:r w:rsidR="00E1509A" w:rsidRPr="00347ACF">
        <w:rPr>
          <w:b/>
          <w:sz w:val="20"/>
        </w:rPr>
        <w:t>Shared Device Module</w:t>
      </w:r>
      <w:r w:rsidR="00B90AC4">
        <w:rPr>
          <w:b/>
          <w:sz w:val="20"/>
        </w:rPr>
        <w:br/>
      </w:r>
    </w:p>
    <w:p w14:paraId="757DC371" w14:textId="4BBB4C03" w:rsidR="00000B8E" w:rsidRDefault="00347ACF" w:rsidP="00000B8E">
      <w:pPr>
        <w:pStyle w:val="ListParagraph"/>
        <w:numPr>
          <w:ilvl w:val="1"/>
          <w:numId w:val="1"/>
        </w:numPr>
      </w:pPr>
      <w:r>
        <w:t>On Files tab, s</w:t>
      </w:r>
      <w:r w:rsidR="00000B8E">
        <w:t>et uninstall command line to:</w:t>
      </w:r>
      <w:r w:rsidR="00B90AC4">
        <w:br/>
      </w:r>
      <w:r w:rsidR="00000B8E">
        <w:br/>
      </w:r>
      <w:r w:rsidR="00C25FEC" w:rsidRPr="00347ACF">
        <w:rPr>
          <w:b/>
          <w:sz w:val="20"/>
        </w:rPr>
        <w:t>C:\Windows\System32\WindowsPowerShell\v1.0\powershell.exe -</w:t>
      </w:r>
      <w:proofErr w:type="spellStart"/>
      <w:r w:rsidR="00C25FEC" w:rsidRPr="00347ACF">
        <w:rPr>
          <w:b/>
          <w:sz w:val="20"/>
        </w:rPr>
        <w:t>ExecutionPolicy</w:t>
      </w:r>
      <w:proofErr w:type="spellEnd"/>
      <w:r w:rsidR="00C25FEC" w:rsidRPr="00347ACF">
        <w:rPr>
          <w:b/>
          <w:sz w:val="20"/>
        </w:rPr>
        <w:t xml:space="preserve"> Bypass -File ".\Uninstall.ps1"</w:t>
      </w:r>
      <w:r w:rsidR="00000B8E">
        <w:br/>
      </w:r>
    </w:p>
    <w:p w14:paraId="081019F2" w14:textId="6B5FEB2D" w:rsidR="00000B8E" w:rsidRDefault="001D60F1" w:rsidP="00000B8E">
      <w:pPr>
        <w:pStyle w:val="ListParagraph"/>
        <w:numPr>
          <w:ilvl w:val="1"/>
          <w:numId w:val="1"/>
        </w:numPr>
      </w:pPr>
      <w:r>
        <w:t xml:space="preserve">On Deployment Options tab, </w:t>
      </w:r>
      <w:r w:rsidR="00000B8E">
        <w:t>Set install command line to:</w:t>
      </w:r>
      <w:r w:rsidR="00B90AC4">
        <w:br/>
      </w:r>
      <w:r w:rsidR="00000B8E">
        <w:br/>
      </w:r>
      <w:r w:rsidR="009A7EC7" w:rsidRPr="00347ACF">
        <w:rPr>
          <w:b/>
          <w:sz w:val="20"/>
        </w:rPr>
        <w:t>C:\Windows\System32\WindowsPowerShell\v1.0\powershell.exe -</w:t>
      </w:r>
      <w:proofErr w:type="spellStart"/>
      <w:r w:rsidR="009A7EC7" w:rsidRPr="00347ACF">
        <w:rPr>
          <w:b/>
          <w:sz w:val="20"/>
        </w:rPr>
        <w:t>ExecutionPolicy</w:t>
      </w:r>
      <w:proofErr w:type="spellEnd"/>
      <w:r w:rsidR="009A7EC7" w:rsidRPr="00347ACF">
        <w:rPr>
          <w:b/>
          <w:sz w:val="20"/>
        </w:rPr>
        <w:t xml:space="preserve"> Bypass -File ".\SetupEx.ps1"</w:t>
      </w:r>
      <w:r w:rsidR="00347ACF">
        <w:br/>
      </w:r>
    </w:p>
    <w:p w14:paraId="7F074D53" w14:textId="59CE0040" w:rsidR="001D60F1" w:rsidRDefault="001D60F1" w:rsidP="00000B8E">
      <w:pPr>
        <w:pStyle w:val="ListParagraph"/>
        <w:numPr>
          <w:ilvl w:val="1"/>
          <w:numId w:val="1"/>
        </w:numPr>
      </w:pPr>
      <w:r>
        <w:lastRenderedPageBreak/>
        <w:t>Set Install Context</w:t>
      </w:r>
      <w:r w:rsidR="00A467E5">
        <w:t>:</w:t>
      </w:r>
      <w:r w:rsidR="00B90AC4">
        <w:br/>
      </w:r>
      <w:r w:rsidR="00A467E5">
        <w:br/>
      </w:r>
      <w:r w:rsidRPr="00A467E5">
        <w:rPr>
          <w:b/>
          <w:sz w:val="20"/>
        </w:rPr>
        <w:t>Device</w:t>
      </w:r>
      <w:r w:rsidR="00A467E5">
        <w:br/>
      </w:r>
    </w:p>
    <w:p w14:paraId="068AC70B" w14:textId="64221E54" w:rsidR="001D60F1" w:rsidRDefault="001D60F1" w:rsidP="00000B8E">
      <w:pPr>
        <w:pStyle w:val="ListParagraph"/>
        <w:numPr>
          <w:ilvl w:val="1"/>
          <w:numId w:val="1"/>
        </w:numPr>
      </w:pPr>
      <w:r>
        <w:t xml:space="preserve">Set </w:t>
      </w:r>
      <w:r w:rsidR="00A467E5">
        <w:t>Admin Privileges</w:t>
      </w:r>
      <w:r w:rsidR="00B90AC4">
        <w:t>:</w:t>
      </w:r>
      <w:r w:rsidR="00B90AC4">
        <w:br/>
      </w:r>
      <w:r w:rsidR="00A467E5">
        <w:br/>
      </w:r>
      <w:r w:rsidR="00A467E5" w:rsidRPr="00A467E5">
        <w:rPr>
          <w:b/>
          <w:sz w:val="20"/>
        </w:rPr>
        <w:t>Yes</w:t>
      </w:r>
      <w:r w:rsidR="00A467E5">
        <w:br/>
      </w:r>
    </w:p>
    <w:p w14:paraId="2051E19C" w14:textId="6FF53888" w:rsidR="00000B8E" w:rsidRPr="00D11E5C" w:rsidRDefault="0058000C" w:rsidP="00000B8E">
      <w:pPr>
        <w:pStyle w:val="ListParagraph"/>
        <w:numPr>
          <w:ilvl w:val="1"/>
          <w:numId w:val="1"/>
        </w:numPr>
      </w:pPr>
      <w:r>
        <w:t>Add criteria to determine when installation is complete</w:t>
      </w:r>
      <w:r w:rsidR="00347ACF">
        <w:t>:</w:t>
      </w:r>
      <w:r w:rsidR="00B90AC4">
        <w:br/>
      </w:r>
      <w:r w:rsidR="00347ACF">
        <w:br/>
      </w:r>
      <w:r w:rsidR="00A467E5" w:rsidRPr="00D11E5C">
        <w:rPr>
          <w:b/>
          <w:sz w:val="20"/>
        </w:rPr>
        <w:t>File Exists – C:\Temp\</w:t>
      </w:r>
      <w:r w:rsidR="00D11E5C" w:rsidRPr="00D11E5C">
        <w:rPr>
          <w:b/>
          <w:sz w:val="20"/>
        </w:rPr>
        <w:t>Shared\AirWatchAPI.psm1</w:t>
      </w:r>
      <w:r w:rsidR="00B90AC4">
        <w:rPr>
          <w:b/>
          <w:sz w:val="20"/>
        </w:rPr>
        <w:br/>
      </w:r>
    </w:p>
    <w:p w14:paraId="3DC7F909" w14:textId="79869C3F" w:rsidR="00D11E5C" w:rsidRDefault="00D11E5C" w:rsidP="00000B8E">
      <w:pPr>
        <w:pStyle w:val="ListParagraph"/>
        <w:numPr>
          <w:ilvl w:val="1"/>
          <w:numId w:val="1"/>
        </w:numPr>
      </w:pPr>
      <w:r w:rsidRPr="00D11E5C">
        <w:t>Assign</w:t>
      </w:r>
      <w:r w:rsidR="00B90AC4">
        <w:t xml:space="preserve"> to </w:t>
      </w:r>
      <w:r w:rsidR="007364E9">
        <w:t xml:space="preserve">a </w:t>
      </w:r>
      <w:proofErr w:type="spellStart"/>
      <w:r w:rsidR="007364E9">
        <w:t>SmartGroup</w:t>
      </w:r>
      <w:proofErr w:type="spellEnd"/>
      <w:r w:rsidR="007364E9">
        <w:t xml:space="preserve"> or </w:t>
      </w:r>
      <w:r w:rsidR="00667DCD">
        <w:t>OG</w:t>
      </w:r>
    </w:p>
    <w:p w14:paraId="6EA3BB21" w14:textId="77777777" w:rsidR="00F47AB9" w:rsidRPr="00F47AB9" w:rsidRDefault="00F47AB9" w:rsidP="00F47AB9"/>
    <w:sectPr w:rsidR="00F47AB9" w:rsidRPr="00F47AB9" w:rsidSect="00E25265">
      <w:headerReference w:type="default" r:id="rId23"/>
      <w:footerReference w:type="even" r:id="rId24"/>
      <w:footerReference w:type="default" r:id="rId25"/>
      <w:headerReference w:type="first" r:id="rId26"/>
      <w:pgSz w:w="12240" w:h="15840"/>
      <w:pgMar w:top="720" w:right="720" w:bottom="720" w:left="720" w:header="1440" w:footer="44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1888B" w14:textId="77777777" w:rsidR="00207628" w:rsidRDefault="00207628" w:rsidP="0002092D">
      <w:r>
        <w:separator/>
      </w:r>
    </w:p>
  </w:endnote>
  <w:endnote w:type="continuationSeparator" w:id="0">
    <w:p w14:paraId="712D3A8F" w14:textId="77777777" w:rsidR="00207628" w:rsidRDefault="00207628" w:rsidP="0002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tropolis">
    <w:panose1 w:val="00000500000000000000"/>
    <w:charset w:val="4D"/>
    <w:family w:val="auto"/>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etropolis Semi">
    <w:panose1 w:val="00000700000000000000"/>
    <w:charset w:val="4D"/>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etropolis Medium">
    <w:panose1 w:val="00000600000000000000"/>
    <w:charset w:val="4D"/>
    <w:family w:val="auto"/>
    <w:pitch w:val="variable"/>
    <w:sig w:usb0="00000007" w:usb1="00000000" w:usb2="00000000" w:usb3="00000000" w:csb0="00000093"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0742906"/>
      <w:docPartObj>
        <w:docPartGallery w:val="Page Numbers (Bottom of Page)"/>
        <w:docPartUnique/>
      </w:docPartObj>
    </w:sdtPr>
    <w:sdtEndPr>
      <w:rPr>
        <w:rStyle w:val="PageNumber"/>
      </w:rPr>
    </w:sdtEndPr>
    <w:sdtContent>
      <w:p w14:paraId="7F83F430" w14:textId="77777777" w:rsidR="00666BFC" w:rsidRDefault="00666BFC" w:rsidP="0002092D">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3BBF2A" w14:textId="77777777" w:rsidR="00E25265" w:rsidRDefault="00E25265" w:rsidP="000209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42750" w14:textId="77777777" w:rsidR="00666BFC" w:rsidRPr="00157950" w:rsidRDefault="00666BFC" w:rsidP="0002092D">
    <w:pPr>
      <w:pStyle w:val="Footer"/>
      <w:rPr>
        <w:rStyle w:val="PageNumber"/>
        <w:color w:val="4F81BD" w:themeColor="accent1"/>
      </w:rPr>
    </w:pPr>
  </w:p>
  <w:tbl>
    <w:tblPr>
      <w:tblW w:w="5000" w:type="pct"/>
      <w:tblCellMar>
        <w:left w:w="0" w:type="dxa"/>
        <w:right w:w="0" w:type="dxa"/>
      </w:tblCellMar>
      <w:tblLook w:val="04A0" w:firstRow="1" w:lastRow="0" w:firstColumn="1" w:lastColumn="0" w:noHBand="0" w:noVBand="1"/>
    </w:tblPr>
    <w:tblGrid>
      <w:gridCol w:w="5186"/>
      <w:gridCol w:w="432"/>
      <w:gridCol w:w="5182"/>
    </w:tblGrid>
    <w:tr w:rsidR="0002092D" w:rsidRPr="0002092D" w14:paraId="2BFA41BB" w14:textId="77777777">
      <w:tc>
        <w:tcPr>
          <w:tcW w:w="2401" w:type="pct"/>
        </w:tcPr>
        <w:p w14:paraId="0144F4DF" w14:textId="466FF427" w:rsidR="00666BFC" w:rsidRPr="0002092D" w:rsidRDefault="00207628" w:rsidP="0002092D">
          <w:pPr>
            <w:pStyle w:val="Footer"/>
            <w:rPr>
              <w:rFonts w:ascii="Metropolis Medium" w:hAnsi="Metropolis Medium"/>
              <w:color w:val="4F81BD" w:themeColor="accent1"/>
            </w:rPr>
          </w:pPr>
          <w:sdt>
            <w:sdtPr>
              <w:rPr>
                <w:rFonts w:ascii="Metropolis Medium" w:hAnsi="Metropolis Medium"/>
                <w:color w:val="4F81BD" w:themeColor="accent1"/>
              </w:rPr>
              <w:alias w:val="Title"/>
              <w:tag w:val=""/>
              <w:id w:val="886384654"/>
              <w:dataBinding w:prefixMappings="xmlns:ns0='http://purl.org/dc/elements/1.1/' xmlns:ns1='http://schemas.openxmlformats.org/package/2006/metadata/core-properties' " w:xpath="/ns1:coreProperties[1]/ns0:title[1]" w:storeItemID="{6C3C8BC8-F283-45AE-878A-BAB7291924A1}"/>
              <w:text/>
            </w:sdtPr>
            <w:sdtEndPr/>
            <w:sdtContent>
              <w:r w:rsidR="00667DCD">
                <w:rPr>
                  <w:rFonts w:ascii="Metropolis Medium" w:hAnsi="Metropolis Medium"/>
                  <w:color w:val="4F81BD" w:themeColor="accent1"/>
                </w:rPr>
                <w:t>Shared Device Module v2.7.5.0</w:t>
              </w:r>
            </w:sdtContent>
          </w:sdt>
        </w:p>
      </w:tc>
      <w:tc>
        <w:tcPr>
          <w:tcW w:w="200" w:type="pct"/>
        </w:tcPr>
        <w:p w14:paraId="4D72BA18" w14:textId="77777777" w:rsidR="00666BFC" w:rsidRPr="0002092D" w:rsidRDefault="00666BFC" w:rsidP="0002092D">
          <w:pPr>
            <w:pStyle w:val="Footer"/>
            <w:rPr>
              <w:rFonts w:ascii="Metropolis Medium" w:hAnsi="Metropolis Medium"/>
              <w:color w:val="4F81BD" w:themeColor="accent1"/>
            </w:rPr>
          </w:pPr>
        </w:p>
      </w:tc>
      <w:tc>
        <w:tcPr>
          <w:tcW w:w="2402" w:type="pct"/>
        </w:tcPr>
        <w:p w14:paraId="455A1591" w14:textId="77777777" w:rsidR="00666BFC" w:rsidRPr="0002092D" w:rsidRDefault="00F97980" w:rsidP="0002092D">
          <w:pPr>
            <w:pStyle w:val="Footer"/>
            <w:rPr>
              <w:rFonts w:ascii="Metropolis Medium" w:hAnsi="Metropolis Medium"/>
              <w:color w:val="4F81BD" w:themeColor="accent1"/>
            </w:rPr>
          </w:pPr>
          <w:r w:rsidRPr="0002092D">
            <w:rPr>
              <w:rFonts w:ascii="Metropolis Medium" w:hAnsi="Metropolis Medium"/>
              <w:color w:val="4F81BD" w:themeColor="accent1"/>
              <w:lang w:val="en-GB"/>
            </w:rPr>
            <w:tab/>
          </w:r>
          <w:r w:rsidR="00825432" w:rsidRPr="0002092D">
            <w:rPr>
              <w:rFonts w:ascii="Metropolis Medium" w:hAnsi="Metropolis Medium"/>
              <w:color w:val="4F81BD" w:themeColor="accent1"/>
              <w:lang w:val="en-GB"/>
            </w:rPr>
            <w:t xml:space="preserve">Page </w:t>
          </w:r>
          <w:r w:rsidR="00825432" w:rsidRPr="0002092D">
            <w:rPr>
              <w:rFonts w:ascii="Metropolis Medium" w:hAnsi="Metropolis Medium"/>
              <w:color w:val="4F81BD" w:themeColor="accent1"/>
              <w:lang w:val="en-GB"/>
            </w:rPr>
            <w:fldChar w:fldCharType="begin"/>
          </w:r>
          <w:r w:rsidR="00825432" w:rsidRPr="0002092D">
            <w:rPr>
              <w:rFonts w:ascii="Metropolis Medium" w:hAnsi="Metropolis Medium"/>
              <w:color w:val="4F81BD" w:themeColor="accent1"/>
              <w:lang w:val="en-GB"/>
            </w:rPr>
            <w:instrText xml:space="preserve"> PAGE </w:instrText>
          </w:r>
          <w:r w:rsidR="00825432" w:rsidRPr="0002092D">
            <w:rPr>
              <w:rFonts w:ascii="Metropolis Medium" w:hAnsi="Metropolis Medium"/>
              <w:color w:val="4F81BD" w:themeColor="accent1"/>
              <w:lang w:val="en-GB"/>
            </w:rPr>
            <w:fldChar w:fldCharType="separate"/>
          </w:r>
          <w:r w:rsidR="00825432" w:rsidRPr="0002092D">
            <w:rPr>
              <w:rFonts w:ascii="Metropolis Medium" w:hAnsi="Metropolis Medium"/>
              <w:noProof/>
              <w:color w:val="4F81BD" w:themeColor="accent1"/>
              <w:lang w:val="en-GB"/>
            </w:rPr>
            <w:t>1</w:t>
          </w:r>
          <w:r w:rsidR="00825432" w:rsidRPr="0002092D">
            <w:rPr>
              <w:rFonts w:ascii="Metropolis Medium" w:hAnsi="Metropolis Medium"/>
              <w:color w:val="4F81BD" w:themeColor="accent1"/>
              <w:lang w:val="en-GB"/>
            </w:rPr>
            <w:fldChar w:fldCharType="end"/>
          </w:r>
          <w:r w:rsidR="00825432" w:rsidRPr="0002092D">
            <w:rPr>
              <w:rFonts w:ascii="Metropolis Medium" w:hAnsi="Metropolis Medium"/>
              <w:color w:val="4F81BD" w:themeColor="accent1"/>
              <w:lang w:val="en-GB"/>
            </w:rPr>
            <w:t xml:space="preserve"> of </w:t>
          </w:r>
          <w:r w:rsidR="00825432" w:rsidRPr="0002092D">
            <w:rPr>
              <w:rFonts w:ascii="Metropolis Medium" w:hAnsi="Metropolis Medium"/>
              <w:color w:val="4F81BD" w:themeColor="accent1"/>
              <w:lang w:val="en-GB"/>
            </w:rPr>
            <w:fldChar w:fldCharType="begin"/>
          </w:r>
          <w:r w:rsidR="00825432" w:rsidRPr="0002092D">
            <w:rPr>
              <w:rFonts w:ascii="Metropolis Medium" w:hAnsi="Metropolis Medium"/>
              <w:color w:val="4F81BD" w:themeColor="accent1"/>
              <w:lang w:val="en-GB"/>
            </w:rPr>
            <w:instrText xml:space="preserve"> NUMPAGES </w:instrText>
          </w:r>
          <w:r w:rsidR="00825432" w:rsidRPr="0002092D">
            <w:rPr>
              <w:rFonts w:ascii="Metropolis Medium" w:hAnsi="Metropolis Medium"/>
              <w:color w:val="4F81BD" w:themeColor="accent1"/>
              <w:lang w:val="en-GB"/>
            </w:rPr>
            <w:fldChar w:fldCharType="separate"/>
          </w:r>
          <w:r w:rsidR="00825432" w:rsidRPr="0002092D">
            <w:rPr>
              <w:rFonts w:ascii="Metropolis Medium" w:hAnsi="Metropolis Medium"/>
              <w:noProof/>
              <w:color w:val="4F81BD" w:themeColor="accent1"/>
              <w:lang w:val="en-GB"/>
            </w:rPr>
            <w:t>1</w:t>
          </w:r>
          <w:r w:rsidR="00825432" w:rsidRPr="0002092D">
            <w:rPr>
              <w:rFonts w:ascii="Metropolis Medium" w:hAnsi="Metropolis Medium"/>
              <w:color w:val="4F81BD" w:themeColor="accent1"/>
              <w:lang w:val="en-GB"/>
            </w:rPr>
            <w:fldChar w:fldCharType="end"/>
          </w:r>
        </w:p>
      </w:tc>
    </w:tr>
  </w:tbl>
  <w:p w14:paraId="3AB8658C" w14:textId="77777777" w:rsidR="009D4D8A" w:rsidRDefault="009D4D8A" w:rsidP="00020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28654" w14:textId="77777777" w:rsidR="00207628" w:rsidRDefault="00207628" w:rsidP="0002092D">
      <w:r>
        <w:separator/>
      </w:r>
    </w:p>
  </w:footnote>
  <w:footnote w:type="continuationSeparator" w:id="0">
    <w:p w14:paraId="25191C8B" w14:textId="77777777" w:rsidR="00207628" w:rsidRDefault="00207628" w:rsidP="00020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D3DA" w14:textId="0FC9A0E4" w:rsidR="009D4D8A" w:rsidRDefault="009D4D8A" w:rsidP="0002092D">
    <w:pPr>
      <w:pStyle w:val="Header"/>
      <w:rPr>
        <w:color w:val="4F81BD" w:themeColor="accent1"/>
      </w:rPr>
    </w:pPr>
    <w:r w:rsidRPr="00F90166">
      <w:rPr>
        <w:noProof/>
        <w:color w:val="4F81BD" w:themeColor="accent1"/>
      </w:rPr>
      <w:drawing>
        <wp:anchor distT="0" distB="0" distL="114300" distR="114300" simplePos="0" relativeHeight="251658240" behindDoc="1" locked="0" layoutInCell="1" allowOverlap="1" wp14:anchorId="5CF567B3" wp14:editId="4D981D7C">
          <wp:simplePos x="0" y="0"/>
          <wp:positionH relativeFrom="page">
            <wp:posOffset>6940550</wp:posOffset>
          </wp:positionH>
          <wp:positionV relativeFrom="page">
            <wp:posOffset>2540</wp:posOffset>
          </wp:positionV>
          <wp:extent cx="831850" cy="831850"/>
          <wp:effectExtent l="0" t="0" r="6350" b="6350"/>
          <wp:wrapTight wrapText="bothSides">
            <wp:wrapPolygon edited="0">
              <wp:start x="0" y="0"/>
              <wp:lineTo x="0" y="21105"/>
              <wp:lineTo x="21105" y="21105"/>
              <wp:lineTo x="21105" y="0"/>
              <wp:lineTo x="0" y="0"/>
            </wp:wrapPolygon>
          </wp:wrapTight>
          <wp:docPr id="13" name="Picture 13"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tterhead peel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B26">
      <w:rPr>
        <w:color w:val="4F81BD" w:themeColor="accent1"/>
      </w:rPr>
      <w:t>VMware Workspace ONE UEM</w:t>
    </w:r>
    <w:r w:rsidR="00BC1B26">
      <w:rPr>
        <w:color w:val="4F81BD" w:themeColor="accent1"/>
      </w:rPr>
      <w:br/>
    </w:r>
    <w:r w:rsidR="00F90166" w:rsidRPr="00F90166">
      <w:rPr>
        <w:color w:val="4F81BD" w:themeColor="accent1"/>
      </w:rPr>
      <w:t xml:space="preserve">Shared Device </w:t>
    </w:r>
    <w:r w:rsidR="00F90166">
      <w:rPr>
        <w:color w:val="4F81BD" w:themeColor="accent1"/>
      </w:rPr>
      <w:t>Module</w:t>
    </w:r>
  </w:p>
  <w:p w14:paraId="59D611CF" w14:textId="77777777" w:rsidR="00CA0CC3" w:rsidRPr="00F90166" w:rsidRDefault="00CA0CC3" w:rsidP="0002092D">
    <w:pPr>
      <w:pStyle w:val="Header"/>
      <w:rPr>
        <w:color w:val="4F81BD"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2783B" w14:textId="77777777" w:rsidR="009D4D8A" w:rsidRPr="00ED1DED" w:rsidRDefault="009D4D8A" w:rsidP="0002092D">
    <w:pPr>
      <w:pStyle w:val="Header"/>
    </w:pPr>
    <w:r>
      <w:rPr>
        <w:noProof/>
      </w:rPr>
      <w:drawing>
        <wp:anchor distT="0" distB="0" distL="114300" distR="114300" simplePos="0" relativeHeight="251657216" behindDoc="1" locked="0" layoutInCell="1" allowOverlap="1" wp14:anchorId="5FB0079F" wp14:editId="7F2135FA">
          <wp:simplePos x="0" y="0"/>
          <wp:positionH relativeFrom="page">
            <wp:posOffset>6941185</wp:posOffset>
          </wp:positionH>
          <wp:positionV relativeFrom="page">
            <wp:posOffset>2540</wp:posOffset>
          </wp:positionV>
          <wp:extent cx="831850" cy="831850"/>
          <wp:effectExtent l="0" t="0" r="6350" b="6350"/>
          <wp:wrapNone/>
          <wp:docPr id="12" name="Picture 12"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terhead peel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3820A225" wp14:editId="56F935B0">
          <wp:simplePos x="0" y="0"/>
          <wp:positionH relativeFrom="column">
            <wp:posOffset>0</wp:posOffset>
          </wp:positionH>
          <wp:positionV relativeFrom="paragraph">
            <wp:posOffset>-384810</wp:posOffset>
          </wp:positionV>
          <wp:extent cx="1079500" cy="165100"/>
          <wp:effectExtent l="0" t="0" r="12700" b="12700"/>
          <wp:wrapNone/>
          <wp:docPr id="11" name="Picture 11" descr="vmw_logo_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mw_logo_letterhea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16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400">
      <w:rPr>
        <w:noProof/>
      </w:rPr>
      <w:t>Header</w:t>
    </w:r>
  </w:p>
  <w:p w14:paraId="3E0B3C9C" w14:textId="77777777" w:rsidR="009D4D8A" w:rsidRPr="000060CD" w:rsidRDefault="009D4D8A" w:rsidP="00020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E0A"/>
    <w:multiLevelType w:val="hybridMultilevel"/>
    <w:tmpl w:val="B9EACCB8"/>
    <w:lvl w:ilvl="0" w:tplc="61160F4A">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105CE"/>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3A29B8"/>
    <w:multiLevelType w:val="hybridMultilevel"/>
    <w:tmpl w:val="CA0CD962"/>
    <w:lvl w:ilvl="0" w:tplc="2DB023D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E3327"/>
    <w:multiLevelType w:val="multilevel"/>
    <w:tmpl w:val="5B9C0B2E"/>
    <w:styleLink w:val="BulletParagraph"/>
    <w:lvl w:ilvl="0">
      <w:start w:val="1"/>
      <w:numFmt w:val="decimal"/>
      <w:lvlText w:val="%1."/>
      <w:lvlJc w:val="left"/>
      <w:pPr>
        <w:ind w:left="720" w:hanging="360"/>
      </w:pPr>
      <w:rPr>
        <w:rFonts w:ascii="Metropolis" w:hAnsi="Metropolis"/>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07D31"/>
    <w:multiLevelType w:val="hybridMultilevel"/>
    <w:tmpl w:val="0D642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7020F0"/>
    <w:multiLevelType w:val="hybridMultilevel"/>
    <w:tmpl w:val="BD3296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ADB45638">
      <w:start w:val="1"/>
      <w:numFmt w:val="upperLetter"/>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A127B3"/>
    <w:multiLevelType w:val="hybridMultilevel"/>
    <w:tmpl w:val="6B422AF8"/>
    <w:lvl w:ilvl="0" w:tplc="FAE84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72902"/>
    <w:multiLevelType w:val="hybridMultilevel"/>
    <w:tmpl w:val="DF50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851EC"/>
    <w:multiLevelType w:val="hybridMultilevel"/>
    <w:tmpl w:val="751E9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C3A91"/>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F3F2E57"/>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3"/>
  </w:num>
  <w:num w:numId="4">
    <w:abstractNumId w:val="4"/>
  </w:num>
  <w:num w:numId="5">
    <w:abstractNumId w:val="5"/>
  </w:num>
  <w:num w:numId="6">
    <w:abstractNumId w:val="7"/>
  </w:num>
  <w:num w:numId="7">
    <w:abstractNumId w:val="9"/>
  </w:num>
  <w:num w:numId="8">
    <w:abstractNumId w:val="10"/>
  </w:num>
  <w:num w:numId="9">
    <w:abstractNumId w:val="1"/>
  </w:num>
  <w:num w:numId="10">
    <w:abstractNumId w:val="0"/>
  </w:num>
  <w:num w:numId="11">
    <w:abstractNumId w:val="0"/>
  </w:num>
  <w:num w:numId="12">
    <w:abstractNumId w:val="0"/>
  </w:num>
  <w:num w:numId="13">
    <w:abstractNumId w:val="0"/>
  </w:num>
  <w:num w:numId="14">
    <w:abstractNumId w:val="8"/>
  </w:num>
  <w:num w:numId="15">
    <w:abstractNumId w:val="2"/>
  </w:num>
  <w:num w:numId="16">
    <w:abstractNumId w:val="0"/>
  </w:num>
  <w:num w:numId="17">
    <w:abstractNumId w:val="0"/>
  </w:num>
  <w:num w:numId="18">
    <w:abstractNumId w:val="0"/>
  </w:num>
  <w:num w:numId="1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66"/>
    <w:rsid w:val="00000B8E"/>
    <w:rsid w:val="00003870"/>
    <w:rsid w:val="00004869"/>
    <w:rsid w:val="00004D15"/>
    <w:rsid w:val="000060CD"/>
    <w:rsid w:val="00011CCB"/>
    <w:rsid w:val="0001319D"/>
    <w:rsid w:val="00013A5C"/>
    <w:rsid w:val="000154E8"/>
    <w:rsid w:val="0002092D"/>
    <w:rsid w:val="000223C9"/>
    <w:rsid w:val="00022FF5"/>
    <w:rsid w:val="00023E8B"/>
    <w:rsid w:val="000249E1"/>
    <w:rsid w:val="000274CF"/>
    <w:rsid w:val="000342C9"/>
    <w:rsid w:val="00034D5E"/>
    <w:rsid w:val="00035259"/>
    <w:rsid w:val="00037857"/>
    <w:rsid w:val="0004377D"/>
    <w:rsid w:val="00047220"/>
    <w:rsid w:val="00050ADF"/>
    <w:rsid w:val="00051D03"/>
    <w:rsid w:val="00052D6E"/>
    <w:rsid w:val="00055A5B"/>
    <w:rsid w:val="00055A69"/>
    <w:rsid w:val="00056381"/>
    <w:rsid w:val="00056963"/>
    <w:rsid w:val="00060F68"/>
    <w:rsid w:val="000639FA"/>
    <w:rsid w:val="00064AD5"/>
    <w:rsid w:val="00080332"/>
    <w:rsid w:val="00085E99"/>
    <w:rsid w:val="000925A6"/>
    <w:rsid w:val="00092D35"/>
    <w:rsid w:val="00093A4A"/>
    <w:rsid w:val="00095210"/>
    <w:rsid w:val="000A247E"/>
    <w:rsid w:val="000B0207"/>
    <w:rsid w:val="000C2C12"/>
    <w:rsid w:val="000C46B4"/>
    <w:rsid w:val="000C73F3"/>
    <w:rsid w:val="000D2166"/>
    <w:rsid w:val="000D58BD"/>
    <w:rsid w:val="000D786E"/>
    <w:rsid w:val="000E0960"/>
    <w:rsid w:val="000E3386"/>
    <w:rsid w:val="000E3EA4"/>
    <w:rsid w:val="000E4CBD"/>
    <w:rsid w:val="000E65CD"/>
    <w:rsid w:val="000E6B90"/>
    <w:rsid w:val="000F74F7"/>
    <w:rsid w:val="001046C1"/>
    <w:rsid w:val="00105347"/>
    <w:rsid w:val="00111E9C"/>
    <w:rsid w:val="001120F3"/>
    <w:rsid w:val="00113138"/>
    <w:rsid w:val="00122110"/>
    <w:rsid w:val="001247EE"/>
    <w:rsid w:val="001425D8"/>
    <w:rsid w:val="00145972"/>
    <w:rsid w:val="00152D05"/>
    <w:rsid w:val="00157950"/>
    <w:rsid w:val="00160FD0"/>
    <w:rsid w:val="001628CD"/>
    <w:rsid w:val="00163A23"/>
    <w:rsid w:val="001640BB"/>
    <w:rsid w:val="001642F1"/>
    <w:rsid w:val="0017047D"/>
    <w:rsid w:val="0017370F"/>
    <w:rsid w:val="00174DF5"/>
    <w:rsid w:val="001753BE"/>
    <w:rsid w:val="001804EE"/>
    <w:rsid w:val="00184D4D"/>
    <w:rsid w:val="001960EA"/>
    <w:rsid w:val="001A0869"/>
    <w:rsid w:val="001A2780"/>
    <w:rsid w:val="001A3FDF"/>
    <w:rsid w:val="001A72F4"/>
    <w:rsid w:val="001B6D7C"/>
    <w:rsid w:val="001B7B18"/>
    <w:rsid w:val="001C0DD3"/>
    <w:rsid w:val="001C2BD0"/>
    <w:rsid w:val="001C434A"/>
    <w:rsid w:val="001C5115"/>
    <w:rsid w:val="001C576F"/>
    <w:rsid w:val="001C57C4"/>
    <w:rsid w:val="001C59CE"/>
    <w:rsid w:val="001D60F1"/>
    <w:rsid w:val="001D6D3A"/>
    <w:rsid w:val="001E23B7"/>
    <w:rsid w:val="001E5B13"/>
    <w:rsid w:val="001E7622"/>
    <w:rsid w:val="001F7181"/>
    <w:rsid w:val="00201E91"/>
    <w:rsid w:val="0020394C"/>
    <w:rsid w:val="00207628"/>
    <w:rsid w:val="00213240"/>
    <w:rsid w:val="0021543D"/>
    <w:rsid w:val="0021631E"/>
    <w:rsid w:val="002200E5"/>
    <w:rsid w:val="002206F2"/>
    <w:rsid w:val="002234AB"/>
    <w:rsid w:val="002249C8"/>
    <w:rsid w:val="00227C16"/>
    <w:rsid w:val="00247901"/>
    <w:rsid w:val="00250C21"/>
    <w:rsid w:val="002517B2"/>
    <w:rsid w:val="00254E2E"/>
    <w:rsid w:val="00255811"/>
    <w:rsid w:val="002640E9"/>
    <w:rsid w:val="00271E88"/>
    <w:rsid w:val="00274900"/>
    <w:rsid w:val="00282878"/>
    <w:rsid w:val="00284539"/>
    <w:rsid w:val="00286ABE"/>
    <w:rsid w:val="002911B3"/>
    <w:rsid w:val="00291655"/>
    <w:rsid w:val="00293602"/>
    <w:rsid w:val="002960CA"/>
    <w:rsid w:val="002965FD"/>
    <w:rsid w:val="00297113"/>
    <w:rsid w:val="002A48F1"/>
    <w:rsid w:val="002A5EBA"/>
    <w:rsid w:val="002A6523"/>
    <w:rsid w:val="002B2CC3"/>
    <w:rsid w:val="002B49FF"/>
    <w:rsid w:val="002B6EDF"/>
    <w:rsid w:val="002B7AE6"/>
    <w:rsid w:val="002C2478"/>
    <w:rsid w:val="002C3092"/>
    <w:rsid w:val="002D21CD"/>
    <w:rsid w:val="002D3865"/>
    <w:rsid w:val="002E2DF1"/>
    <w:rsid w:val="002E513B"/>
    <w:rsid w:val="002F1049"/>
    <w:rsid w:val="002F131A"/>
    <w:rsid w:val="00304369"/>
    <w:rsid w:val="00304AEF"/>
    <w:rsid w:val="00310E1F"/>
    <w:rsid w:val="00312098"/>
    <w:rsid w:val="0031303A"/>
    <w:rsid w:val="00314487"/>
    <w:rsid w:val="00323123"/>
    <w:rsid w:val="003270B0"/>
    <w:rsid w:val="00332AE9"/>
    <w:rsid w:val="00347ACF"/>
    <w:rsid w:val="00351BAC"/>
    <w:rsid w:val="00352DE6"/>
    <w:rsid w:val="00353C9A"/>
    <w:rsid w:val="00357CD8"/>
    <w:rsid w:val="00362FEA"/>
    <w:rsid w:val="00363959"/>
    <w:rsid w:val="003647C5"/>
    <w:rsid w:val="00365B99"/>
    <w:rsid w:val="003701F0"/>
    <w:rsid w:val="00371292"/>
    <w:rsid w:val="00371794"/>
    <w:rsid w:val="00372615"/>
    <w:rsid w:val="00373CC5"/>
    <w:rsid w:val="003742C3"/>
    <w:rsid w:val="003765F6"/>
    <w:rsid w:val="00377CE1"/>
    <w:rsid w:val="003801BB"/>
    <w:rsid w:val="003851E2"/>
    <w:rsid w:val="0038520D"/>
    <w:rsid w:val="00386483"/>
    <w:rsid w:val="00387F5B"/>
    <w:rsid w:val="00390FAC"/>
    <w:rsid w:val="0039183D"/>
    <w:rsid w:val="00392EED"/>
    <w:rsid w:val="00393E63"/>
    <w:rsid w:val="003A1E3F"/>
    <w:rsid w:val="003A3A66"/>
    <w:rsid w:val="003A4316"/>
    <w:rsid w:val="003A6356"/>
    <w:rsid w:val="003B6823"/>
    <w:rsid w:val="003B7D25"/>
    <w:rsid w:val="003C12ED"/>
    <w:rsid w:val="003C1BF6"/>
    <w:rsid w:val="003C6E6E"/>
    <w:rsid w:val="003D09DE"/>
    <w:rsid w:val="003D0C08"/>
    <w:rsid w:val="003D0E2A"/>
    <w:rsid w:val="003D1CEA"/>
    <w:rsid w:val="003E052E"/>
    <w:rsid w:val="003E16EB"/>
    <w:rsid w:val="003F0357"/>
    <w:rsid w:val="003F11A2"/>
    <w:rsid w:val="003F1CA1"/>
    <w:rsid w:val="003F3AEA"/>
    <w:rsid w:val="00400A1D"/>
    <w:rsid w:val="00402BCA"/>
    <w:rsid w:val="00406308"/>
    <w:rsid w:val="00413CF1"/>
    <w:rsid w:val="00415DF2"/>
    <w:rsid w:val="00416B76"/>
    <w:rsid w:val="00417A32"/>
    <w:rsid w:val="00421F77"/>
    <w:rsid w:val="00424DC4"/>
    <w:rsid w:val="0042642F"/>
    <w:rsid w:val="00426F05"/>
    <w:rsid w:val="00434C51"/>
    <w:rsid w:val="00440C1A"/>
    <w:rsid w:val="0044473D"/>
    <w:rsid w:val="0044586E"/>
    <w:rsid w:val="0045274B"/>
    <w:rsid w:val="004530DD"/>
    <w:rsid w:val="00460303"/>
    <w:rsid w:val="004627E4"/>
    <w:rsid w:val="00464695"/>
    <w:rsid w:val="004665A2"/>
    <w:rsid w:val="0047451F"/>
    <w:rsid w:val="00481146"/>
    <w:rsid w:val="00481E80"/>
    <w:rsid w:val="00490608"/>
    <w:rsid w:val="00494400"/>
    <w:rsid w:val="004A528A"/>
    <w:rsid w:val="004C4DF6"/>
    <w:rsid w:val="004C6A67"/>
    <w:rsid w:val="004D08E4"/>
    <w:rsid w:val="004D424A"/>
    <w:rsid w:val="004E0CAC"/>
    <w:rsid w:val="004E1F7A"/>
    <w:rsid w:val="004E3E25"/>
    <w:rsid w:val="004F0C39"/>
    <w:rsid w:val="004F66A7"/>
    <w:rsid w:val="004F69A3"/>
    <w:rsid w:val="004F7E2E"/>
    <w:rsid w:val="004F7FE8"/>
    <w:rsid w:val="00501B0A"/>
    <w:rsid w:val="00511C0F"/>
    <w:rsid w:val="005148DF"/>
    <w:rsid w:val="00514910"/>
    <w:rsid w:val="00515208"/>
    <w:rsid w:val="005205C0"/>
    <w:rsid w:val="00521F1B"/>
    <w:rsid w:val="0052284B"/>
    <w:rsid w:val="00522B60"/>
    <w:rsid w:val="00531222"/>
    <w:rsid w:val="00532729"/>
    <w:rsid w:val="00532944"/>
    <w:rsid w:val="0053621B"/>
    <w:rsid w:val="00541128"/>
    <w:rsid w:val="00543527"/>
    <w:rsid w:val="00543E6B"/>
    <w:rsid w:val="00545E4C"/>
    <w:rsid w:val="00554990"/>
    <w:rsid w:val="005556F2"/>
    <w:rsid w:val="005609DC"/>
    <w:rsid w:val="00564446"/>
    <w:rsid w:val="0056444A"/>
    <w:rsid w:val="00566AF2"/>
    <w:rsid w:val="005738C8"/>
    <w:rsid w:val="00573B44"/>
    <w:rsid w:val="005746D7"/>
    <w:rsid w:val="00577E47"/>
    <w:rsid w:val="0058000C"/>
    <w:rsid w:val="00582D43"/>
    <w:rsid w:val="0058796B"/>
    <w:rsid w:val="00591004"/>
    <w:rsid w:val="005A46FE"/>
    <w:rsid w:val="005A57CC"/>
    <w:rsid w:val="005A6493"/>
    <w:rsid w:val="005B0976"/>
    <w:rsid w:val="005B4EDF"/>
    <w:rsid w:val="005C0693"/>
    <w:rsid w:val="005C29A4"/>
    <w:rsid w:val="005C2D5D"/>
    <w:rsid w:val="005C5157"/>
    <w:rsid w:val="005C58CB"/>
    <w:rsid w:val="005C5B68"/>
    <w:rsid w:val="005C6353"/>
    <w:rsid w:val="005D3122"/>
    <w:rsid w:val="005D76AD"/>
    <w:rsid w:val="005E0D52"/>
    <w:rsid w:val="005E2916"/>
    <w:rsid w:val="005E36D5"/>
    <w:rsid w:val="005E655A"/>
    <w:rsid w:val="005E674D"/>
    <w:rsid w:val="005E6E46"/>
    <w:rsid w:val="005F233F"/>
    <w:rsid w:val="005F53DA"/>
    <w:rsid w:val="0060287C"/>
    <w:rsid w:val="00604567"/>
    <w:rsid w:val="00607FB4"/>
    <w:rsid w:val="00613A39"/>
    <w:rsid w:val="00614B5B"/>
    <w:rsid w:val="0061737D"/>
    <w:rsid w:val="00630A88"/>
    <w:rsid w:val="00633A27"/>
    <w:rsid w:val="00633E80"/>
    <w:rsid w:val="006369BD"/>
    <w:rsid w:val="0063737D"/>
    <w:rsid w:val="00641579"/>
    <w:rsid w:val="006423C6"/>
    <w:rsid w:val="00642AE1"/>
    <w:rsid w:val="00644200"/>
    <w:rsid w:val="006550DB"/>
    <w:rsid w:val="00666BFC"/>
    <w:rsid w:val="00667DCD"/>
    <w:rsid w:val="00671A43"/>
    <w:rsid w:val="00674DBF"/>
    <w:rsid w:val="0068150B"/>
    <w:rsid w:val="0068369D"/>
    <w:rsid w:val="006867EC"/>
    <w:rsid w:val="0069112D"/>
    <w:rsid w:val="00693898"/>
    <w:rsid w:val="0069530A"/>
    <w:rsid w:val="0069678A"/>
    <w:rsid w:val="006A44EC"/>
    <w:rsid w:val="006A76BD"/>
    <w:rsid w:val="006B1340"/>
    <w:rsid w:val="006B1C44"/>
    <w:rsid w:val="006B2FFB"/>
    <w:rsid w:val="006B5B80"/>
    <w:rsid w:val="006B5E44"/>
    <w:rsid w:val="006C3069"/>
    <w:rsid w:val="006C4480"/>
    <w:rsid w:val="006D16BC"/>
    <w:rsid w:val="006D5787"/>
    <w:rsid w:val="006D61F2"/>
    <w:rsid w:val="006D7C06"/>
    <w:rsid w:val="006E617D"/>
    <w:rsid w:val="006F35B4"/>
    <w:rsid w:val="006F4532"/>
    <w:rsid w:val="00702805"/>
    <w:rsid w:val="00702E0D"/>
    <w:rsid w:val="00707638"/>
    <w:rsid w:val="00712F9B"/>
    <w:rsid w:val="007157FB"/>
    <w:rsid w:val="00717D9B"/>
    <w:rsid w:val="00721EFC"/>
    <w:rsid w:val="007220BE"/>
    <w:rsid w:val="00724C9E"/>
    <w:rsid w:val="007362CB"/>
    <w:rsid w:val="007364E9"/>
    <w:rsid w:val="0073717B"/>
    <w:rsid w:val="0074381D"/>
    <w:rsid w:val="00751886"/>
    <w:rsid w:val="00751C38"/>
    <w:rsid w:val="00753BE6"/>
    <w:rsid w:val="00754F7A"/>
    <w:rsid w:val="0075531D"/>
    <w:rsid w:val="00767888"/>
    <w:rsid w:val="007679CE"/>
    <w:rsid w:val="007704A0"/>
    <w:rsid w:val="0077287F"/>
    <w:rsid w:val="007758CD"/>
    <w:rsid w:val="00785276"/>
    <w:rsid w:val="00785DD2"/>
    <w:rsid w:val="007922E4"/>
    <w:rsid w:val="00792BB4"/>
    <w:rsid w:val="007968D2"/>
    <w:rsid w:val="007A65F6"/>
    <w:rsid w:val="007A6D16"/>
    <w:rsid w:val="007B1014"/>
    <w:rsid w:val="007B1297"/>
    <w:rsid w:val="007B2562"/>
    <w:rsid w:val="007C3C09"/>
    <w:rsid w:val="007D2DAD"/>
    <w:rsid w:val="007D53B1"/>
    <w:rsid w:val="007D5740"/>
    <w:rsid w:val="007D57FD"/>
    <w:rsid w:val="007D6661"/>
    <w:rsid w:val="007E1651"/>
    <w:rsid w:val="007E43A1"/>
    <w:rsid w:val="007E624D"/>
    <w:rsid w:val="007F15F5"/>
    <w:rsid w:val="007F2D76"/>
    <w:rsid w:val="007F32C4"/>
    <w:rsid w:val="007F3D37"/>
    <w:rsid w:val="007F4A5A"/>
    <w:rsid w:val="007F5745"/>
    <w:rsid w:val="00800315"/>
    <w:rsid w:val="00803728"/>
    <w:rsid w:val="008041D0"/>
    <w:rsid w:val="00804407"/>
    <w:rsid w:val="008058BA"/>
    <w:rsid w:val="008074D4"/>
    <w:rsid w:val="00812EDF"/>
    <w:rsid w:val="00813130"/>
    <w:rsid w:val="008138F1"/>
    <w:rsid w:val="00814752"/>
    <w:rsid w:val="00817935"/>
    <w:rsid w:val="00820318"/>
    <w:rsid w:val="0082287E"/>
    <w:rsid w:val="00822EEA"/>
    <w:rsid w:val="00825432"/>
    <w:rsid w:val="00835EDC"/>
    <w:rsid w:val="00836070"/>
    <w:rsid w:val="00847888"/>
    <w:rsid w:val="0085037D"/>
    <w:rsid w:val="0085224F"/>
    <w:rsid w:val="00853D3E"/>
    <w:rsid w:val="00855B33"/>
    <w:rsid w:val="008604E5"/>
    <w:rsid w:val="008609F7"/>
    <w:rsid w:val="0086245A"/>
    <w:rsid w:val="00870DA9"/>
    <w:rsid w:val="00871F31"/>
    <w:rsid w:val="00873F69"/>
    <w:rsid w:val="00890CBA"/>
    <w:rsid w:val="008925BD"/>
    <w:rsid w:val="00893214"/>
    <w:rsid w:val="00894D37"/>
    <w:rsid w:val="00897183"/>
    <w:rsid w:val="008A508B"/>
    <w:rsid w:val="008B1DAD"/>
    <w:rsid w:val="008B42B2"/>
    <w:rsid w:val="008B5428"/>
    <w:rsid w:val="008C4C77"/>
    <w:rsid w:val="008C540D"/>
    <w:rsid w:val="008D14C6"/>
    <w:rsid w:val="008D2CAD"/>
    <w:rsid w:val="008D62C5"/>
    <w:rsid w:val="008E1652"/>
    <w:rsid w:val="008E40F7"/>
    <w:rsid w:val="008E776D"/>
    <w:rsid w:val="008F3216"/>
    <w:rsid w:val="008F50B5"/>
    <w:rsid w:val="008F5A46"/>
    <w:rsid w:val="0090350F"/>
    <w:rsid w:val="0091095B"/>
    <w:rsid w:val="009130B9"/>
    <w:rsid w:val="00913E7F"/>
    <w:rsid w:val="0091614A"/>
    <w:rsid w:val="0093214E"/>
    <w:rsid w:val="00933738"/>
    <w:rsid w:val="009400D7"/>
    <w:rsid w:val="00946F4D"/>
    <w:rsid w:val="009538BC"/>
    <w:rsid w:val="0096088E"/>
    <w:rsid w:val="00962C1F"/>
    <w:rsid w:val="00970CF6"/>
    <w:rsid w:val="009722F6"/>
    <w:rsid w:val="009747FD"/>
    <w:rsid w:val="00980316"/>
    <w:rsid w:val="00984793"/>
    <w:rsid w:val="00986735"/>
    <w:rsid w:val="009928CE"/>
    <w:rsid w:val="009A4EB6"/>
    <w:rsid w:val="009A5D2F"/>
    <w:rsid w:val="009A5E61"/>
    <w:rsid w:val="009A69AE"/>
    <w:rsid w:val="009A6A26"/>
    <w:rsid w:val="009A7EC7"/>
    <w:rsid w:val="009B44A0"/>
    <w:rsid w:val="009C68DE"/>
    <w:rsid w:val="009D3EDB"/>
    <w:rsid w:val="009D4D8A"/>
    <w:rsid w:val="009D7FCF"/>
    <w:rsid w:val="009E090B"/>
    <w:rsid w:val="009E5BAA"/>
    <w:rsid w:val="009E7945"/>
    <w:rsid w:val="009F052C"/>
    <w:rsid w:val="009F4829"/>
    <w:rsid w:val="00A05852"/>
    <w:rsid w:val="00A05FF8"/>
    <w:rsid w:val="00A2212F"/>
    <w:rsid w:val="00A23EDA"/>
    <w:rsid w:val="00A2434E"/>
    <w:rsid w:val="00A303FF"/>
    <w:rsid w:val="00A34088"/>
    <w:rsid w:val="00A34EA2"/>
    <w:rsid w:val="00A37476"/>
    <w:rsid w:val="00A40850"/>
    <w:rsid w:val="00A467E5"/>
    <w:rsid w:val="00A5778B"/>
    <w:rsid w:val="00A62099"/>
    <w:rsid w:val="00A65151"/>
    <w:rsid w:val="00A71616"/>
    <w:rsid w:val="00A73105"/>
    <w:rsid w:val="00A764D8"/>
    <w:rsid w:val="00A76551"/>
    <w:rsid w:val="00A819EB"/>
    <w:rsid w:val="00A81C03"/>
    <w:rsid w:val="00A826F4"/>
    <w:rsid w:val="00A85B5F"/>
    <w:rsid w:val="00A86997"/>
    <w:rsid w:val="00A9187E"/>
    <w:rsid w:val="00A93EAC"/>
    <w:rsid w:val="00A93EF2"/>
    <w:rsid w:val="00AA034B"/>
    <w:rsid w:val="00AA31D6"/>
    <w:rsid w:val="00AA374E"/>
    <w:rsid w:val="00AA4305"/>
    <w:rsid w:val="00AB108A"/>
    <w:rsid w:val="00AB3476"/>
    <w:rsid w:val="00AB4690"/>
    <w:rsid w:val="00AB58C2"/>
    <w:rsid w:val="00AC73D4"/>
    <w:rsid w:val="00AD04B1"/>
    <w:rsid w:val="00AD4D51"/>
    <w:rsid w:val="00AE1D6D"/>
    <w:rsid w:val="00AE286F"/>
    <w:rsid w:val="00AE4921"/>
    <w:rsid w:val="00AE4DAC"/>
    <w:rsid w:val="00AF38A1"/>
    <w:rsid w:val="00AF4BD3"/>
    <w:rsid w:val="00AF660D"/>
    <w:rsid w:val="00AF7027"/>
    <w:rsid w:val="00B03C70"/>
    <w:rsid w:val="00B06390"/>
    <w:rsid w:val="00B0770C"/>
    <w:rsid w:val="00B10963"/>
    <w:rsid w:val="00B15099"/>
    <w:rsid w:val="00B163E8"/>
    <w:rsid w:val="00B23D52"/>
    <w:rsid w:val="00B24FE2"/>
    <w:rsid w:val="00B309E2"/>
    <w:rsid w:val="00B47A1F"/>
    <w:rsid w:val="00B47B37"/>
    <w:rsid w:val="00B51FFD"/>
    <w:rsid w:val="00B5463F"/>
    <w:rsid w:val="00B54C3C"/>
    <w:rsid w:val="00B60BE8"/>
    <w:rsid w:val="00B614D6"/>
    <w:rsid w:val="00B61E66"/>
    <w:rsid w:val="00B6497F"/>
    <w:rsid w:val="00B65A3A"/>
    <w:rsid w:val="00B66BC3"/>
    <w:rsid w:val="00B671C7"/>
    <w:rsid w:val="00B708A8"/>
    <w:rsid w:val="00B712AA"/>
    <w:rsid w:val="00B71FA0"/>
    <w:rsid w:val="00B801C3"/>
    <w:rsid w:val="00B80A75"/>
    <w:rsid w:val="00B84E47"/>
    <w:rsid w:val="00B85682"/>
    <w:rsid w:val="00B85EDF"/>
    <w:rsid w:val="00B90AC4"/>
    <w:rsid w:val="00B9284E"/>
    <w:rsid w:val="00B97286"/>
    <w:rsid w:val="00B97973"/>
    <w:rsid w:val="00BA047D"/>
    <w:rsid w:val="00BA0E8E"/>
    <w:rsid w:val="00BA1653"/>
    <w:rsid w:val="00BA1C8E"/>
    <w:rsid w:val="00BA247C"/>
    <w:rsid w:val="00BA7422"/>
    <w:rsid w:val="00BB1973"/>
    <w:rsid w:val="00BB26DD"/>
    <w:rsid w:val="00BC0862"/>
    <w:rsid w:val="00BC1B26"/>
    <w:rsid w:val="00BC5335"/>
    <w:rsid w:val="00BC56C1"/>
    <w:rsid w:val="00BD2F83"/>
    <w:rsid w:val="00BD59AD"/>
    <w:rsid w:val="00BE18E7"/>
    <w:rsid w:val="00BE291A"/>
    <w:rsid w:val="00BF02A8"/>
    <w:rsid w:val="00BF10A3"/>
    <w:rsid w:val="00BF15FE"/>
    <w:rsid w:val="00BF623C"/>
    <w:rsid w:val="00BF6CDA"/>
    <w:rsid w:val="00BF77A4"/>
    <w:rsid w:val="00BF7F6E"/>
    <w:rsid w:val="00C01A71"/>
    <w:rsid w:val="00C03A97"/>
    <w:rsid w:val="00C050C4"/>
    <w:rsid w:val="00C06C59"/>
    <w:rsid w:val="00C06E26"/>
    <w:rsid w:val="00C075B7"/>
    <w:rsid w:val="00C1101F"/>
    <w:rsid w:val="00C1313A"/>
    <w:rsid w:val="00C1699E"/>
    <w:rsid w:val="00C16BB7"/>
    <w:rsid w:val="00C200E0"/>
    <w:rsid w:val="00C24452"/>
    <w:rsid w:val="00C24EA5"/>
    <w:rsid w:val="00C25FEC"/>
    <w:rsid w:val="00C26F0E"/>
    <w:rsid w:val="00C327B1"/>
    <w:rsid w:val="00C334D1"/>
    <w:rsid w:val="00C35115"/>
    <w:rsid w:val="00C376C9"/>
    <w:rsid w:val="00C40663"/>
    <w:rsid w:val="00C47222"/>
    <w:rsid w:val="00C5284A"/>
    <w:rsid w:val="00C53D43"/>
    <w:rsid w:val="00C55915"/>
    <w:rsid w:val="00C55A8B"/>
    <w:rsid w:val="00C5782E"/>
    <w:rsid w:val="00C578AA"/>
    <w:rsid w:val="00C628AE"/>
    <w:rsid w:val="00C66FCB"/>
    <w:rsid w:val="00C674BC"/>
    <w:rsid w:val="00C74BF5"/>
    <w:rsid w:val="00C82129"/>
    <w:rsid w:val="00C82527"/>
    <w:rsid w:val="00C863C5"/>
    <w:rsid w:val="00C8723B"/>
    <w:rsid w:val="00C933C0"/>
    <w:rsid w:val="00C937EC"/>
    <w:rsid w:val="00C939D1"/>
    <w:rsid w:val="00C94439"/>
    <w:rsid w:val="00C951AF"/>
    <w:rsid w:val="00C97FA3"/>
    <w:rsid w:val="00CA0CC3"/>
    <w:rsid w:val="00CA3E11"/>
    <w:rsid w:val="00CB1D43"/>
    <w:rsid w:val="00CB693F"/>
    <w:rsid w:val="00CB6B2F"/>
    <w:rsid w:val="00CC02A8"/>
    <w:rsid w:val="00CC05CE"/>
    <w:rsid w:val="00CC2C93"/>
    <w:rsid w:val="00CC57E8"/>
    <w:rsid w:val="00CC7B27"/>
    <w:rsid w:val="00CC7EAA"/>
    <w:rsid w:val="00CD2265"/>
    <w:rsid w:val="00CD2882"/>
    <w:rsid w:val="00CD2E2A"/>
    <w:rsid w:val="00CD6145"/>
    <w:rsid w:val="00CD7BCB"/>
    <w:rsid w:val="00CE50FC"/>
    <w:rsid w:val="00CF0BDC"/>
    <w:rsid w:val="00CF1B3A"/>
    <w:rsid w:val="00CF26A4"/>
    <w:rsid w:val="00D076A2"/>
    <w:rsid w:val="00D112D6"/>
    <w:rsid w:val="00D11E5C"/>
    <w:rsid w:val="00D252FE"/>
    <w:rsid w:val="00D25419"/>
    <w:rsid w:val="00D27E5E"/>
    <w:rsid w:val="00D309D8"/>
    <w:rsid w:val="00D40E00"/>
    <w:rsid w:val="00D4127E"/>
    <w:rsid w:val="00D416B9"/>
    <w:rsid w:val="00D41C52"/>
    <w:rsid w:val="00D4240B"/>
    <w:rsid w:val="00D45299"/>
    <w:rsid w:val="00D46C9A"/>
    <w:rsid w:val="00D4739D"/>
    <w:rsid w:val="00D51491"/>
    <w:rsid w:val="00D55378"/>
    <w:rsid w:val="00D5549D"/>
    <w:rsid w:val="00D56741"/>
    <w:rsid w:val="00D615C6"/>
    <w:rsid w:val="00D62486"/>
    <w:rsid w:val="00D64D07"/>
    <w:rsid w:val="00D64FFC"/>
    <w:rsid w:val="00D67CBC"/>
    <w:rsid w:val="00D81D42"/>
    <w:rsid w:val="00D82256"/>
    <w:rsid w:val="00D835D7"/>
    <w:rsid w:val="00D846D1"/>
    <w:rsid w:val="00D855F8"/>
    <w:rsid w:val="00D9230A"/>
    <w:rsid w:val="00D96514"/>
    <w:rsid w:val="00DA30A7"/>
    <w:rsid w:val="00DA5C90"/>
    <w:rsid w:val="00DB1F9B"/>
    <w:rsid w:val="00DB335E"/>
    <w:rsid w:val="00DB440F"/>
    <w:rsid w:val="00DB61EF"/>
    <w:rsid w:val="00DC0760"/>
    <w:rsid w:val="00DC1551"/>
    <w:rsid w:val="00DC4735"/>
    <w:rsid w:val="00DC5551"/>
    <w:rsid w:val="00DC6079"/>
    <w:rsid w:val="00DC6E0D"/>
    <w:rsid w:val="00DC6FCD"/>
    <w:rsid w:val="00DD0A3E"/>
    <w:rsid w:val="00DD167F"/>
    <w:rsid w:val="00DD1D64"/>
    <w:rsid w:val="00DE2BB7"/>
    <w:rsid w:val="00DE2F6F"/>
    <w:rsid w:val="00DE788A"/>
    <w:rsid w:val="00DF3AB1"/>
    <w:rsid w:val="00DF3FB2"/>
    <w:rsid w:val="00DF49A6"/>
    <w:rsid w:val="00DF79A6"/>
    <w:rsid w:val="00E00DEB"/>
    <w:rsid w:val="00E018DA"/>
    <w:rsid w:val="00E020A6"/>
    <w:rsid w:val="00E04F7A"/>
    <w:rsid w:val="00E11F24"/>
    <w:rsid w:val="00E1509A"/>
    <w:rsid w:val="00E212F5"/>
    <w:rsid w:val="00E25265"/>
    <w:rsid w:val="00E255B7"/>
    <w:rsid w:val="00E27DFB"/>
    <w:rsid w:val="00E3131F"/>
    <w:rsid w:val="00E33CFE"/>
    <w:rsid w:val="00E410C0"/>
    <w:rsid w:val="00E43610"/>
    <w:rsid w:val="00E44173"/>
    <w:rsid w:val="00E50703"/>
    <w:rsid w:val="00E57BDF"/>
    <w:rsid w:val="00E60BB6"/>
    <w:rsid w:val="00E6156C"/>
    <w:rsid w:val="00E63200"/>
    <w:rsid w:val="00E771A5"/>
    <w:rsid w:val="00E91101"/>
    <w:rsid w:val="00E9138A"/>
    <w:rsid w:val="00E92CB0"/>
    <w:rsid w:val="00E93622"/>
    <w:rsid w:val="00E970C8"/>
    <w:rsid w:val="00EA0156"/>
    <w:rsid w:val="00EA0AD0"/>
    <w:rsid w:val="00EA1C86"/>
    <w:rsid w:val="00EA2260"/>
    <w:rsid w:val="00EA2B75"/>
    <w:rsid w:val="00EA310A"/>
    <w:rsid w:val="00EB0575"/>
    <w:rsid w:val="00EB43FF"/>
    <w:rsid w:val="00EB684E"/>
    <w:rsid w:val="00EB70D4"/>
    <w:rsid w:val="00EC065F"/>
    <w:rsid w:val="00ED2EAE"/>
    <w:rsid w:val="00ED6DBB"/>
    <w:rsid w:val="00EE0DC9"/>
    <w:rsid w:val="00EE1AC3"/>
    <w:rsid w:val="00EE58FF"/>
    <w:rsid w:val="00EE5920"/>
    <w:rsid w:val="00EF2859"/>
    <w:rsid w:val="00F0058D"/>
    <w:rsid w:val="00F022F6"/>
    <w:rsid w:val="00F03145"/>
    <w:rsid w:val="00F03F94"/>
    <w:rsid w:val="00F043B4"/>
    <w:rsid w:val="00F11AB7"/>
    <w:rsid w:val="00F13CD5"/>
    <w:rsid w:val="00F20529"/>
    <w:rsid w:val="00F21072"/>
    <w:rsid w:val="00F237E5"/>
    <w:rsid w:val="00F24870"/>
    <w:rsid w:val="00F30F67"/>
    <w:rsid w:val="00F3145D"/>
    <w:rsid w:val="00F342B8"/>
    <w:rsid w:val="00F41C0B"/>
    <w:rsid w:val="00F420B4"/>
    <w:rsid w:val="00F47AB9"/>
    <w:rsid w:val="00F60255"/>
    <w:rsid w:val="00F6283E"/>
    <w:rsid w:val="00F6366E"/>
    <w:rsid w:val="00F636AB"/>
    <w:rsid w:val="00F66DBF"/>
    <w:rsid w:val="00F7156C"/>
    <w:rsid w:val="00F849E6"/>
    <w:rsid w:val="00F87739"/>
    <w:rsid w:val="00F90166"/>
    <w:rsid w:val="00F914DD"/>
    <w:rsid w:val="00F928AC"/>
    <w:rsid w:val="00F97980"/>
    <w:rsid w:val="00F97B95"/>
    <w:rsid w:val="00F97C2D"/>
    <w:rsid w:val="00FA1171"/>
    <w:rsid w:val="00FA211D"/>
    <w:rsid w:val="00FB2432"/>
    <w:rsid w:val="00FB4283"/>
    <w:rsid w:val="00FC351D"/>
    <w:rsid w:val="00FC411D"/>
    <w:rsid w:val="00FC49D3"/>
    <w:rsid w:val="00FC5CF9"/>
    <w:rsid w:val="00FC63D3"/>
    <w:rsid w:val="00FD01C3"/>
    <w:rsid w:val="00FD04C3"/>
    <w:rsid w:val="00FD2E3A"/>
    <w:rsid w:val="00FD618D"/>
    <w:rsid w:val="00FF0E85"/>
    <w:rsid w:val="00FF591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C27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02092D"/>
    <w:rPr>
      <w:rFonts w:ascii="Metropolis" w:hAnsi="Metropolis" w:cs="Arial"/>
      <w:sz w:val="22"/>
      <w:szCs w:val="22"/>
      <w:lang w:val="en-AU"/>
    </w:rPr>
  </w:style>
  <w:style w:type="paragraph" w:styleId="Heading1">
    <w:name w:val="heading 1"/>
    <w:basedOn w:val="Normal"/>
    <w:next w:val="Normal"/>
    <w:link w:val="Heading1Char"/>
    <w:qFormat/>
    <w:rsid w:val="005C2D5D"/>
    <w:pPr>
      <w:keepNext/>
      <w:keepLines/>
      <w:spacing w:before="240"/>
      <w:outlineLvl w:val="0"/>
    </w:pPr>
    <w:rPr>
      <w:rFonts w:ascii="Metropolis Semi" w:eastAsiaTheme="majorEastAsia" w:hAnsi="Metropolis Semi" w:cstheme="majorBidi"/>
      <w:b/>
      <w:bCs/>
      <w:color w:val="365F91" w:themeColor="accent1" w:themeShade="BF"/>
      <w:sz w:val="32"/>
      <w:szCs w:val="32"/>
    </w:rPr>
  </w:style>
  <w:style w:type="paragraph" w:styleId="Heading2">
    <w:name w:val="heading 2"/>
    <w:basedOn w:val="Normal"/>
    <w:next w:val="Normal"/>
    <w:link w:val="Heading2Char"/>
    <w:unhideWhenUsed/>
    <w:qFormat/>
    <w:rsid w:val="005C2D5D"/>
    <w:pPr>
      <w:keepNext/>
      <w:keepLines/>
      <w:spacing w:before="40"/>
      <w:outlineLvl w:val="1"/>
    </w:pPr>
    <w:rPr>
      <w:rFonts w:ascii="Metropolis Medium" w:eastAsiaTheme="majorEastAsia" w:hAnsi="Metropolis Medium" w:cstheme="majorBidi"/>
      <w:color w:val="365F91" w:themeColor="accent1" w:themeShade="BF"/>
      <w:sz w:val="26"/>
      <w:szCs w:val="26"/>
    </w:rPr>
  </w:style>
  <w:style w:type="paragraph" w:styleId="Heading3">
    <w:name w:val="heading 3"/>
    <w:basedOn w:val="Normal"/>
    <w:next w:val="Normal"/>
    <w:link w:val="Heading3Char"/>
    <w:unhideWhenUsed/>
    <w:qFormat/>
    <w:rsid w:val="00F9016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F6C41"/>
    <w:pPr>
      <w:tabs>
        <w:tab w:val="center" w:pos="4320"/>
        <w:tab w:val="right" w:pos="8640"/>
      </w:tabs>
    </w:pPr>
  </w:style>
  <w:style w:type="paragraph" w:styleId="Footer">
    <w:name w:val="footer"/>
    <w:basedOn w:val="Normal"/>
    <w:link w:val="FooterChar"/>
    <w:uiPriority w:val="99"/>
    <w:rsid w:val="00EF6C41"/>
    <w:pPr>
      <w:tabs>
        <w:tab w:val="center" w:pos="4320"/>
        <w:tab w:val="right" w:pos="8640"/>
      </w:tabs>
    </w:pPr>
  </w:style>
  <w:style w:type="table" w:styleId="TableGrid">
    <w:name w:val="Table Grid"/>
    <w:basedOn w:val="TableNormal"/>
    <w:uiPriority w:val="59"/>
    <w:rsid w:val="006D09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84AED"/>
    <w:rPr>
      <w:color w:val="0000FF"/>
      <w:u w:val="single"/>
    </w:rPr>
  </w:style>
  <w:style w:type="character" w:styleId="UnresolvedMention">
    <w:name w:val="Unresolved Mention"/>
    <w:basedOn w:val="DefaultParagraphFont"/>
    <w:rsid w:val="00B47A1F"/>
    <w:rPr>
      <w:color w:val="605E5C"/>
      <w:shd w:val="clear" w:color="auto" w:fill="E1DFDD"/>
    </w:rPr>
  </w:style>
  <w:style w:type="character" w:customStyle="1" w:styleId="HeaderChar">
    <w:name w:val="Header Char"/>
    <w:link w:val="Header"/>
    <w:rsid w:val="00FA211D"/>
    <w:rPr>
      <w:rFonts w:ascii="Arial" w:hAnsi="Arial"/>
      <w:sz w:val="18"/>
      <w:szCs w:val="24"/>
    </w:rPr>
  </w:style>
  <w:style w:type="character" w:styleId="CommentReference">
    <w:name w:val="annotation reference"/>
    <w:rsid w:val="003E16EB"/>
    <w:rPr>
      <w:sz w:val="16"/>
      <w:szCs w:val="16"/>
    </w:rPr>
  </w:style>
  <w:style w:type="paragraph" w:styleId="CommentText">
    <w:name w:val="annotation text"/>
    <w:basedOn w:val="Normal"/>
    <w:link w:val="CommentTextChar"/>
    <w:rsid w:val="003E16EB"/>
    <w:rPr>
      <w:sz w:val="20"/>
      <w:szCs w:val="20"/>
    </w:rPr>
  </w:style>
  <w:style w:type="character" w:customStyle="1" w:styleId="CommentTextChar">
    <w:name w:val="Comment Text Char"/>
    <w:link w:val="CommentText"/>
    <w:rsid w:val="003E16EB"/>
    <w:rPr>
      <w:rFonts w:ascii="Arial" w:hAnsi="Arial"/>
    </w:rPr>
  </w:style>
  <w:style w:type="paragraph" w:styleId="CommentSubject">
    <w:name w:val="annotation subject"/>
    <w:basedOn w:val="CommentText"/>
    <w:next w:val="CommentText"/>
    <w:link w:val="CommentSubjectChar"/>
    <w:rsid w:val="003E16EB"/>
    <w:rPr>
      <w:b/>
      <w:bCs/>
    </w:rPr>
  </w:style>
  <w:style w:type="character" w:customStyle="1" w:styleId="CommentSubjectChar">
    <w:name w:val="Comment Subject Char"/>
    <w:link w:val="CommentSubject"/>
    <w:rsid w:val="003E16EB"/>
    <w:rPr>
      <w:rFonts w:ascii="Arial" w:hAnsi="Arial"/>
      <w:b/>
      <w:bCs/>
    </w:rPr>
  </w:style>
  <w:style w:type="paragraph" w:customStyle="1" w:styleId="ColorfulShading-Accent11">
    <w:name w:val="Colorful Shading - Accent 11"/>
    <w:hidden/>
    <w:rsid w:val="003E16EB"/>
    <w:rPr>
      <w:rFonts w:ascii="Arial" w:hAnsi="Arial"/>
      <w:sz w:val="18"/>
      <w:szCs w:val="24"/>
    </w:rPr>
  </w:style>
  <w:style w:type="character" w:customStyle="1" w:styleId="FooterChar">
    <w:name w:val="Footer Char"/>
    <w:link w:val="Footer"/>
    <w:uiPriority w:val="99"/>
    <w:rsid w:val="006A44EC"/>
    <w:rPr>
      <w:rFonts w:ascii="Arial" w:hAnsi="Arial"/>
      <w:sz w:val="18"/>
      <w:szCs w:val="24"/>
    </w:rPr>
  </w:style>
  <w:style w:type="paragraph" w:styleId="ListParagraph">
    <w:name w:val="List Paragraph"/>
    <w:basedOn w:val="Normal"/>
    <w:uiPriority w:val="34"/>
    <w:qFormat/>
    <w:rsid w:val="0002092D"/>
    <w:pPr>
      <w:numPr>
        <w:numId w:val="1"/>
      </w:numPr>
      <w:contextualSpacing/>
    </w:pPr>
    <w:rPr>
      <w:rFonts w:eastAsia="Calibri"/>
    </w:rPr>
  </w:style>
  <w:style w:type="paragraph" w:styleId="NormalWeb">
    <w:name w:val="Normal (Web)"/>
    <w:basedOn w:val="Normal"/>
    <w:uiPriority w:val="99"/>
    <w:semiHidden/>
    <w:unhideWhenUsed/>
    <w:rsid w:val="00372615"/>
    <w:rPr>
      <w:rFonts w:ascii="Calibri" w:eastAsiaTheme="minorHAnsi" w:hAnsi="Calibri" w:cs="Calibri"/>
      <w:lang w:eastAsia="en-AU"/>
    </w:rPr>
  </w:style>
  <w:style w:type="table" w:styleId="GridTable5Dark-Accent1">
    <w:name w:val="Grid Table 5 Dark Accent 1"/>
    <w:basedOn w:val="TableNormal"/>
    <w:uiPriority w:val="50"/>
    <w:rsid w:val="00A5778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
    <w:name w:val="Grid Table 1 Light"/>
    <w:basedOn w:val="TableNormal"/>
    <w:uiPriority w:val="46"/>
    <w:rsid w:val="00A577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5C2D5D"/>
    <w:rPr>
      <w:rFonts w:ascii="Metropolis Semi" w:eastAsiaTheme="majorEastAsia" w:hAnsi="Metropolis Semi" w:cstheme="majorBidi"/>
      <w:b/>
      <w:bCs/>
      <w:color w:val="365F91" w:themeColor="accent1" w:themeShade="BF"/>
      <w:sz w:val="32"/>
      <w:szCs w:val="32"/>
      <w:lang w:val="en-AU"/>
    </w:rPr>
  </w:style>
  <w:style w:type="character" w:styleId="PageNumber">
    <w:name w:val="page number"/>
    <w:basedOn w:val="DefaultParagraphFont"/>
    <w:semiHidden/>
    <w:unhideWhenUsed/>
    <w:rsid w:val="00666BFC"/>
  </w:style>
  <w:style w:type="character" w:customStyle="1" w:styleId="Heading2Char">
    <w:name w:val="Heading 2 Char"/>
    <w:basedOn w:val="DefaultParagraphFont"/>
    <w:link w:val="Heading2"/>
    <w:rsid w:val="005C2D5D"/>
    <w:rPr>
      <w:rFonts w:ascii="Metropolis Medium" w:eastAsiaTheme="majorEastAsia" w:hAnsi="Metropolis Medium" w:cstheme="majorBidi"/>
      <w:color w:val="365F91" w:themeColor="accent1" w:themeShade="BF"/>
      <w:sz w:val="26"/>
      <w:szCs w:val="26"/>
      <w:lang w:val="en-AU"/>
    </w:rPr>
  </w:style>
  <w:style w:type="character" w:customStyle="1" w:styleId="Heading3Char">
    <w:name w:val="Heading 3 Char"/>
    <w:basedOn w:val="DefaultParagraphFont"/>
    <w:link w:val="Heading3"/>
    <w:rsid w:val="00F90166"/>
    <w:rPr>
      <w:rFonts w:asciiTheme="majorHAnsi" w:eastAsiaTheme="majorEastAsia" w:hAnsiTheme="majorHAnsi" w:cstheme="majorBidi"/>
      <w:color w:val="243F60" w:themeColor="accent1" w:themeShade="7F"/>
      <w:sz w:val="24"/>
      <w:szCs w:val="24"/>
      <w:lang w:val="en-AU"/>
    </w:rPr>
  </w:style>
  <w:style w:type="numbering" w:customStyle="1" w:styleId="BulletParagraph">
    <w:name w:val="Bullet Paragraph"/>
    <w:basedOn w:val="NoList"/>
    <w:uiPriority w:val="99"/>
    <w:rsid w:val="00CB6B2F"/>
    <w:pPr>
      <w:numPr>
        <w:numId w:val="3"/>
      </w:numPr>
    </w:pPr>
  </w:style>
  <w:style w:type="character" w:styleId="FollowedHyperlink">
    <w:name w:val="FollowedHyperlink"/>
    <w:basedOn w:val="DefaultParagraphFont"/>
    <w:rsid w:val="00751C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76955">
      <w:bodyDiv w:val="1"/>
      <w:marLeft w:val="0"/>
      <w:marRight w:val="0"/>
      <w:marTop w:val="0"/>
      <w:marBottom w:val="0"/>
      <w:divBdr>
        <w:top w:val="none" w:sz="0" w:space="0" w:color="auto"/>
        <w:left w:val="none" w:sz="0" w:space="0" w:color="auto"/>
        <w:bottom w:val="none" w:sz="0" w:space="0" w:color="auto"/>
        <w:right w:val="none" w:sz="0" w:space="0" w:color="auto"/>
      </w:divBdr>
    </w:div>
    <w:div w:id="106199543">
      <w:bodyDiv w:val="1"/>
      <w:marLeft w:val="0"/>
      <w:marRight w:val="0"/>
      <w:marTop w:val="0"/>
      <w:marBottom w:val="0"/>
      <w:divBdr>
        <w:top w:val="none" w:sz="0" w:space="0" w:color="auto"/>
        <w:left w:val="none" w:sz="0" w:space="0" w:color="auto"/>
        <w:bottom w:val="none" w:sz="0" w:space="0" w:color="auto"/>
        <w:right w:val="none" w:sz="0" w:space="0" w:color="auto"/>
      </w:divBdr>
    </w:div>
    <w:div w:id="156700308">
      <w:bodyDiv w:val="1"/>
      <w:marLeft w:val="0"/>
      <w:marRight w:val="0"/>
      <w:marTop w:val="0"/>
      <w:marBottom w:val="0"/>
      <w:divBdr>
        <w:top w:val="none" w:sz="0" w:space="0" w:color="auto"/>
        <w:left w:val="none" w:sz="0" w:space="0" w:color="auto"/>
        <w:bottom w:val="none" w:sz="0" w:space="0" w:color="auto"/>
        <w:right w:val="none" w:sz="0" w:space="0" w:color="auto"/>
      </w:divBdr>
      <w:divsChild>
        <w:div w:id="1312254997">
          <w:marLeft w:val="0"/>
          <w:marRight w:val="0"/>
          <w:marTop w:val="0"/>
          <w:marBottom w:val="0"/>
          <w:divBdr>
            <w:top w:val="none" w:sz="0" w:space="0" w:color="auto"/>
            <w:left w:val="none" w:sz="0" w:space="0" w:color="auto"/>
            <w:bottom w:val="none" w:sz="0" w:space="0" w:color="auto"/>
            <w:right w:val="none" w:sz="0" w:space="0" w:color="auto"/>
          </w:divBdr>
          <w:divsChild>
            <w:div w:id="1504932148">
              <w:marLeft w:val="0"/>
              <w:marRight w:val="0"/>
              <w:marTop w:val="0"/>
              <w:marBottom w:val="0"/>
              <w:divBdr>
                <w:top w:val="none" w:sz="0" w:space="0" w:color="auto"/>
                <w:left w:val="none" w:sz="0" w:space="0" w:color="auto"/>
                <w:bottom w:val="none" w:sz="0" w:space="0" w:color="auto"/>
                <w:right w:val="none" w:sz="0" w:space="0" w:color="auto"/>
              </w:divBdr>
            </w:div>
            <w:div w:id="1866096992">
              <w:marLeft w:val="0"/>
              <w:marRight w:val="0"/>
              <w:marTop w:val="0"/>
              <w:marBottom w:val="0"/>
              <w:divBdr>
                <w:top w:val="none" w:sz="0" w:space="0" w:color="auto"/>
                <w:left w:val="none" w:sz="0" w:space="0" w:color="auto"/>
                <w:bottom w:val="none" w:sz="0" w:space="0" w:color="auto"/>
                <w:right w:val="none" w:sz="0" w:space="0" w:color="auto"/>
              </w:divBdr>
            </w:div>
            <w:div w:id="1103914218">
              <w:marLeft w:val="0"/>
              <w:marRight w:val="0"/>
              <w:marTop w:val="0"/>
              <w:marBottom w:val="0"/>
              <w:divBdr>
                <w:top w:val="none" w:sz="0" w:space="0" w:color="auto"/>
                <w:left w:val="none" w:sz="0" w:space="0" w:color="auto"/>
                <w:bottom w:val="none" w:sz="0" w:space="0" w:color="auto"/>
                <w:right w:val="none" w:sz="0" w:space="0" w:color="auto"/>
              </w:divBdr>
            </w:div>
            <w:div w:id="2073385843">
              <w:marLeft w:val="0"/>
              <w:marRight w:val="0"/>
              <w:marTop w:val="0"/>
              <w:marBottom w:val="0"/>
              <w:divBdr>
                <w:top w:val="none" w:sz="0" w:space="0" w:color="auto"/>
                <w:left w:val="none" w:sz="0" w:space="0" w:color="auto"/>
                <w:bottom w:val="none" w:sz="0" w:space="0" w:color="auto"/>
                <w:right w:val="none" w:sz="0" w:space="0" w:color="auto"/>
              </w:divBdr>
            </w:div>
            <w:div w:id="1770733090">
              <w:marLeft w:val="0"/>
              <w:marRight w:val="0"/>
              <w:marTop w:val="0"/>
              <w:marBottom w:val="0"/>
              <w:divBdr>
                <w:top w:val="none" w:sz="0" w:space="0" w:color="auto"/>
                <w:left w:val="none" w:sz="0" w:space="0" w:color="auto"/>
                <w:bottom w:val="none" w:sz="0" w:space="0" w:color="auto"/>
                <w:right w:val="none" w:sz="0" w:space="0" w:color="auto"/>
              </w:divBdr>
            </w:div>
            <w:div w:id="1169172566">
              <w:marLeft w:val="0"/>
              <w:marRight w:val="0"/>
              <w:marTop w:val="0"/>
              <w:marBottom w:val="0"/>
              <w:divBdr>
                <w:top w:val="none" w:sz="0" w:space="0" w:color="auto"/>
                <w:left w:val="none" w:sz="0" w:space="0" w:color="auto"/>
                <w:bottom w:val="none" w:sz="0" w:space="0" w:color="auto"/>
                <w:right w:val="none" w:sz="0" w:space="0" w:color="auto"/>
              </w:divBdr>
            </w:div>
            <w:div w:id="2145004439">
              <w:marLeft w:val="0"/>
              <w:marRight w:val="0"/>
              <w:marTop w:val="0"/>
              <w:marBottom w:val="0"/>
              <w:divBdr>
                <w:top w:val="none" w:sz="0" w:space="0" w:color="auto"/>
                <w:left w:val="none" w:sz="0" w:space="0" w:color="auto"/>
                <w:bottom w:val="none" w:sz="0" w:space="0" w:color="auto"/>
                <w:right w:val="none" w:sz="0" w:space="0" w:color="auto"/>
              </w:divBdr>
            </w:div>
            <w:div w:id="1714496610">
              <w:marLeft w:val="0"/>
              <w:marRight w:val="0"/>
              <w:marTop w:val="0"/>
              <w:marBottom w:val="0"/>
              <w:divBdr>
                <w:top w:val="none" w:sz="0" w:space="0" w:color="auto"/>
                <w:left w:val="none" w:sz="0" w:space="0" w:color="auto"/>
                <w:bottom w:val="none" w:sz="0" w:space="0" w:color="auto"/>
                <w:right w:val="none" w:sz="0" w:space="0" w:color="auto"/>
              </w:divBdr>
            </w:div>
            <w:div w:id="1339428808">
              <w:marLeft w:val="0"/>
              <w:marRight w:val="0"/>
              <w:marTop w:val="0"/>
              <w:marBottom w:val="0"/>
              <w:divBdr>
                <w:top w:val="none" w:sz="0" w:space="0" w:color="auto"/>
                <w:left w:val="none" w:sz="0" w:space="0" w:color="auto"/>
                <w:bottom w:val="none" w:sz="0" w:space="0" w:color="auto"/>
                <w:right w:val="none" w:sz="0" w:space="0" w:color="auto"/>
              </w:divBdr>
            </w:div>
            <w:div w:id="508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6000">
      <w:bodyDiv w:val="1"/>
      <w:marLeft w:val="0"/>
      <w:marRight w:val="0"/>
      <w:marTop w:val="0"/>
      <w:marBottom w:val="0"/>
      <w:divBdr>
        <w:top w:val="none" w:sz="0" w:space="0" w:color="auto"/>
        <w:left w:val="none" w:sz="0" w:space="0" w:color="auto"/>
        <w:bottom w:val="none" w:sz="0" w:space="0" w:color="auto"/>
        <w:right w:val="none" w:sz="0" w:space="0" w:color="auto"/>
      </w:divBdr>
    </w:div>
    <w:div w:id="165557149">
      <w:bodyDiv w:val="1"/>
      <w:marLeft w:val="0"/>
      <w:marRight w:val="0"/>
      <w:marTop w:val="0"/>
      <w:marBottom w:val="0"/>
      <w:divBdr>
        <w:top w:val="none" w:sz="0" w:space="0" w:color="auto"/>
        <w:left w:val="none" w:sz="0" w:space="0" w:color="auto"/>
        <w:bottom w:val="none" w:sz="0" w:space="0" w:color="auto"/>
        <w:right w:val="none" w:sz="0" w:space="0" w:color="auto"/>
      </w:divBdr>
    </w:div>
    <w:div w:id="246117165">
      <w:bodyDiv w:val="1"/>
      <w:marLeft w:val="0"/>
      <w:marRight w:val="0"/>
      <w:marTop w:val="0"/>
      <w:marBottom w:val="0"/>
      <w:divBdr>
        <w:top w:val="none" w:sz="0" w:space="0" w:color="auto"/>
        <w:left w:val="none" w:sz="0" w:space="0" w:color="auto"/>
        <w:bottom w:val="none" w:sz="0" w:space="0" w:color="auto"/>
        <w:right w:val="none" w:sz="0" w:space="0" w:color="auto"/>
      </w:divBdr>
      <w:divsChild>
        <w:div w:id="970095628">
          <w:marLeft w:val="0"/>
          <w:marRight w:val="0"/>
          <w:marTop w:val="0"/>
          <w:marBottom w:val="0"/>
          <w:divBdr>
            <w:top w:val="none" w:sz="0" w:space="0" w:color="auto"/>
            <w:left w:val="none" w:sz="0" w:space="0" w:color="auto"/>
            <w:bottom w:val="none" w:sz="0" w:space="0" w:color="auto"/>
            <w:right w:val="none" w:sz="0" w:space="0" w:color="auto"/>
          </w:divBdr>
          <w:divsChild>
            <w:div w:id="2076733927">
              <w:marLeft w:val="0"/>
              <w:marRight w:val="0"/>
              <w:marTop w:val="0"/>
              <w:marBottom w:val="0"/>
              <w:divBdr>
                <w:top w:val="none" w:sz="0" w:space="0" w:color="auto"/>
                <w:left w:val="none" w:sz="0" w:space="0" w:color="auto"/>
                <w:bottom w:val="none" w:sz="0" w:space="0" w:color="auto"/>
                <w:right w:val="none" w:sz="0" w:space="0" w:color="auto"/>
              </w:divBdr>
            </w:div>
            <w:div w:id="1298411318">
              <w:marLeft w:val="0"/>
              <w:marRight w:val="0"/>
              <w:marTop w:val="0"/>
              <w:marBottom w:val="0"/>
              <w:divBdr>
                <w:top w:val="none" w:sz="0" w:space="0" w:color="auto"/>
                <w:left w:val="none" w:sz="0" w:space="0" w:color="auto"/>
                <w:bottom w:val="none" w:sz="0" w:space="0" w:color="auto"/>
                <w:right w:val="none" w:sz="0" w:space="0" w:color="auto"/>
              </w:divBdr>
            </w:div>
            <w:div w:id="1384326032">
              <w:marLeft w:val="0"/>
              <w:marRight w:val="0"/>
              <w:marTop w:val="0"/>
              <w:marBottom w:val="0"/>
              <w:divBdr>
                <w:top w:val="none" w:sz="0" w:space="0" w:color="auto"/>
                <w:left w:val="none" w:sz="0" w:space="0" w:color="auto"/>
                <w:bottom w:val="none" w:sz="0" w:space="0" w:color="auto"/>
                <w:right w:val="none" w:sz="0" w:space="0" w:color="auto"/>
              </w:divBdr>
            </w:div>
            <w:div w:id="1629820530">
              <w:marLeft w:val="0"/>
              <w:marRight w:val="0"/>
              <w:marTop w:val="0"/>
              <w:marBottom w:val="0"/>
              <w:divBdr>
                <w:top w:val="none" w:sz="0" w:space="0" w:color="auto"/>
                <w:left w:val="none" w:sz="0" w:space="0" w:color="auto"/>
                <w:bottom w:val="none" w:sz="0" w:space="0" w:color="auto"/>
                <w:right w:val="none" w:sz="0" w:space="0" w:color="auto"/>
              </w:divBdr>
            </w:div>
            <w:div w:id="538323118">
              <w:marLeft w:val="0"/>
              <w:marRight w:val="0"/>
              <w:marTop w:val="0"/>
              <w:marBottom w:val="0"/>
              <w:divBdr>
                <w:top w:val="none" w:sz="0" w:space="0" w:color="auto"/>
                <w:left w:val="none" w:sz="0" w:space="0" w:color="auto"/>
                <w:bottom w:val="none" w:sz="0" w:space="0" w:color="auto"/>
                <w:right w:val="none" w:sz="0" w:space="0" w:color="auto"/>
              </w:divBdr>
            </w:div>
            <w:div w:id="661471595">
              <w:marLeft w:val="0"/>
              <w:marRight w:val="0"/>
              <w:marTop w:val="0"/>
              <w:marBottom w:val="0"/>
              <w:divBdr>
                <w:top w:val="none" w:sz="0" w:space="0" w:color="auto"/>
                <w:left w:val="none" w:sz="0" w:space="0" w:color="auto"/>
                <w:bottom w:val="none" w:sz="0" w:space="0" w:color="auto"/>
                <w:right w:val="none" w:sz="0" w:space="0" w:color="auto"/>
              </w:divBdr>
            </w:div>
            <w:div w:id="11656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3120">
      <w:bodyDiv w:val="1"/>
      <w:marLeft w:val="0"/>
      <w:marRight w:val="0"/>
      <w:marTop w:val="0"/>
      <w:marBottom w:val="0"/>
      <w:divBdr>
        <w:top w:val="none" w:sz="0" w:space="0" w:color="auto"/>
        <w:left w:val="none" w:sz="0" w:space="0" w:color="auto"/>
        <w:bottom w:val="none" w:sz="0" w:space="0" w:color="auto"/>
        <w:right w:val="none" w:sz="0" w:space="0" w:color="auto"/>
      </w:divBdr>
    </w:div>
    <w:div w:id="763839464">
      <w:bodyDiv w:val="1"/>
      <w:marLeft w:val="0"/>
      <w:marRight w:val="0"/>
      <w:marTop w:val="0"/>
      <w:marBottom w:val="0"/>
      <w:divBdr>
        <w:top w:val="none" w:sz="0" w:space="0" w:color="auto"/>
        <w:left w:val="none" w:sz="0" w:space="0" w:color="auto"/>
        <w:bottom w:val="none" w:sz="0" w:space="0" w:color="auto"/>
        <w:right w:val="none" w:sz="0" w:space="0" w:color="auto"/>
      </w:divBdr>
    </w:div>
    <w:div w:id="1123767237">
      <w:bodyDiv w:val="1"/>
      <w:marLeft w:val="0"/>
      <w:marRight w:val="0"/>
      <w:marTop w:val="0"/>
      <w:marBottom w:val="0"/>
      <w:divBdr>
        <w:top w:val="none" w:sz="0" w:space="0" w:color="auto"/>
        <w:left w:val="none" w:sz="0" w:space="0" w:color="auto"/>
        <w:bottom w:val="none" w:sz="0" w:space="0" w:color="auto"/>
        <w:right w:val="none" w:sz="0" w:space="0" w:color="auto"/>
      </w:divBdr>
    </w:div>
    <w:div w:id="1244025979">
      <w:bodyDiv w:val="1"/>
      <w:marLeft w:val="0"/>
      <w:marRight w:val="0"/>
      <w:marTop w:val="0"/>
      <w:marBottom w:val="0"/>
      <w:divBdr>
        <w:top w:val="none" w:sz="0" w:space="0" w:color="auto"/>
        <w:left w:val="none" w:sz="0" w:space="0" w:color="auto"/>
        <w:bottom w:val="none" w:sz="0" w:space="0" w:color="auto"/>
        <w:right w:val="none" w:sz="0" w:space="0" w:color="auto"/>
      </w:divBdr>
      <w:divsChild>
        <w:div w:id="1580942436">
          <w:marLeft w:val="360"/>
          <w:marRight w:val="0"/>
          <w:marTop w:val="240"/>
          <w:marBottom w:val="0"/>
          <w:divBdr>
            <w:top w:val="none" w:sz="0" w:space="0" w:color="auto"/>
            <w:left w:val="none" w:sz="0" w:space="0" w:color="auto"/>
            <w:bottom w:val="none" w:sz="0" w:space="0" w:color="auto"/>
            <w:right w:val="none" w:sz="0" w:space="0" w:color="auto"/>
          </w:divBdr>
        </w:div>
      </w:divsChild>
    </w:div>
    <w:div w:id="1341391108">
      <w:bodyDiv w:val="1"/>
      <w:marLeft w:val="0"/>
      <w:marRight w:val="0"/>
      <w:marTop w:val="0"/>
      <w:marBottom w:val="0"/>
      <w:divBdr>
        <w:top w:val="none" w:sz="0" w:space="0" w:color="auto"/>
        <w:left w:val="none" w:sz="0" w:space="0" w:color="auto"/>
        <w:bottom w:val="none" w:sz="0" w:space="0" w:color="auto"/>
        <w:right w:val="none" w:sz="0" w:space="0" w:color="auto"/>
      </w:divBdr>
    </w:div>
    <w:div w:id="1485969173">
      <w:bodyDiv w:val="1"/>
      <w:marLeft w:val="0"/>
      <w:marRight w:val="0"/>
      <w:marTop w:val="0"/>
      <w:marBottom w:val="0"/>
      <w:divBdr>
        <w:top w:val="none" w:sz="0" w:space="0" w:color="auto"/>
        <w:left w:val="none" w:sz="0" w:space="0" w:color="auto"/>
        <w:bottom w:val="none" w:sz="0" w:space="0" w:color="auto"/>
        <w:right w:val="none" w:sz="0" w:space="0" w:color="auto"/>
      </w:divBdr>
    </w:div>
    <w:div w:id="1969621584">
      <w:bodyDiv w:val="1"/>
      <w:marLeft w:val="0"/>
      <w:marRight w:val="0"/>
      <w:marTop w:val="0"/>
      <w:marBottom w:val="0"/>
      <w:divBdr>
        <w:top w:val="none" w:sz="0" w:space="0" w:color="auto"/>
        <w:left w:val="none" w:sz="0" w:space="0" w:color="auto"/>
        <w:bottom w:val="none" w:sz="0" w:space="0" w:color="auto"/>
        <w:right w:val="none" w:sz="0" w:space="0" w:color="auto"/>
      </w:divBdr>
      <w:divsChild>
        <w:div w:id="46689397">
          <w:marLeft w:val="792"/>
          <w:marRight w:val="0"/>
          <w:marTop w:val="16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APISERVER.awmdm.com/API/help" TargetMode="External"/><Relationship Id="rId7" Type="http://schemas.openxmlformats.org/officeDocument/2006/relationships/endnotes" Target="endnotes.xml"/><Relationship Id="rId12" Type="http://schemas.openxmlformats.org/officeDocument/2006/relationships/hyperlink" Target="https://code.vmware.com" TargetMode="External"/><Relationship Id="rId17" Type="http://schemas.openxmlformats.org/officeDocument/2006/relationships/hyperlink" Target="https://coderstoolbox.net/strin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ode.vmware.com" TargetMode="External"/><Relationship Id="rId20" Type="http://schemas.openxmlformats.org/officeDocument/2006/relationships/hyperlink" Target="https://APISERVER.awmdm.com/API/he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mware.com/samples/3676/windows---custom-device-inventory---smarter-groups---group-polic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mware.com/samples/3676/windows---custom-device-inventory---smarter-groups---group-policies"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de.vmware.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elmlingp/Library/Group%20Containers/UBF8T346G9.Office/User%20Content.localized/Templates.localized/VMware%20Document%20no%20Cover%20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E5BE5F-B17D-5A41-9B8C-5A7A73DF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VMware Document no Cover Page.dotx</Template>
  <TotalTime>0</TotalTime>
  <Pages>7</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Shared Device Module v2.7.5.0</vt:lpstr>
    </vt:vector>
  </TitlesOfParts>
  <Manager/>
  <Company/>
  <LinksUpToDate>false</LinksUpToDate>
  <CharactersWithSpaces>8684</CharactersWithSpaces>
  <SharedDoc>false</SharedDoc>
  <HyperlinkBase/>
  <HLinks>
    <vt:vector size="42" baseType="variant">
      <vt:variant>
        <vt:i4>4587575</vt:i4>
      </vt:variant>
      <vt:variant>
        <vt:i4>-1</vt:i4>
      </vt:variant>
      <vt:variant>
        <vt:i4>2059</vt:i4>
      </vt:variant>
      <vt:variant>
        <vt:i4>1</vt:i4>
      </vt:variant>
      <vt:variant>
        <vt:lpwstr>vmw_logo_letterhead</vt:lpwstr>
      </vt:variant>
      <vt:variant>
        <vt:lpwstr/>
      </vt:variant>
      <vt:variant>
        <vt:i4>7733328</vt:i4>
      </vt:variant>
      <vt:variant>
        <vt:i4>-1</vt:i4>
      </vt:variant>
      <vt:variant>
        <vt:i4>2060</vt:i4>
      </vt:variant>
      <vt:variant>
        <vt:i4>1</vt:i4>
      </vt:variant>
      <vt:variant>
        <vt:lpwstr>ketterhead peelback</vt:lpwstr>
      </vt:variant>
      <vt:variant>
        <vt:lpwstr/>
      </vt:variant>
      <vt:variant>
        <vt:i4>7733328</vt:i4>
      </vt:variant>
      <vt:variant>
        <vt:i4>-1</vt:i4>
      </vt:variant>
      <vt:variant>
        <vt:i4>2061</vt:i4>
      </vt:variant>
      <vt:variant>
        <vt:i4>1</vt:i4>
      </vt:variant>
      <vt:variant>
        <vt:lpwstr>ketterhead peelback</vt:lpwstr>
      </vt:variant>
      <vt:variant>
        <vt:lpwstr/>
      </vt:variant>
      <vt:variant>
        <vt:i4>7733328</vt:i4>
      </vt:variant>
      <vt:variant>
        <vt:i4>-1</vt:i4>
      </vt:variant>
      <vt:variant>
        <vt:i4>1027</vt:i4>
      </vt:variant>
      <vt:variant>
        <vt:i4>1</vt:i4>
      </vt:variant>
      <vt:variant>
        <vt:lpwstr>ketterhead peelback</vt:lpwstr>
      </vt:variant>
      <vt:variant>
        <vt:lpwstr/>
      </vt:variant>
      <vt:variant>
        <vt:i4>7733328</vt:i4>
      </vt:variant>
      <vt:variant>
        <vt:i4>-1</vt:i4>
      </vt:variant>
      <vt:variant>
        <vt:i4>1028</vt:i4>
      </vt:variant>
      <vt:variant>
        <vt:i4>1</vt:i4>
      </vt:variant>
      <vt:variant>
        <vt:lpwstr>ketterhead peelback</vt:lpwstr>
      </vt:variant>
      <vt:variant>
        <vt:lpwstr/>
      </vt:variant>
      <vt:variant>
        <vt:i4>7733328</vt:i4>
      </vt:variant>
      <vt:variant>
        <vt:i4>-1</vt:i4>
      </vt:variant>
      <vt:variant>
        <vt:i4>1037</vt:i4>
      </vt:variant>
      <vt:variant>
        <vt:i4>1</vt:i4>
      </vt:variant>
      <vt:variant>
        <vt:lpwstr>ketterhead peelback</vt:lpwstr>
      </vt:variant>
      <vt:variant>
        <vt:lpwstr/>
      </vt:variant>
      <vt:variant>
        <vt:i4>7733328</vt:i4>
      </vt:variant>
      <vt:variant>
        <vt:i4>-1</vt:i4>
      </vt:variant>
      <vt:variant>
        <vt:i4>1040</vt:i4>
      </vt:variant>
      <vt:variant>
        <vt:i4>1</vt:i4>
      </vt:variant>
      <vt:variant>
        <vt:lpwstr>ketterhead peelback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Shared Device Module v2.7.5.0</dc:title>
  <dc:subject/>
  <dc:creator/>
  <cp:keywords/>
  <dc:description/>
  <cp:lastModifiedBy/>
  <cp:revision>1</cp:revision>
  <dcterms:created xsi:type="dcterms:W3CDTF">2019-08-06T00:19:00Z</dcterms:created>
  <dcterms:modified xsi:type="dcterms:W3CDTF">2019-09-02T05:55:00Z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Phil Helmling</vt:lpwstr>
  </property>
  <property fmtid="{D5CDD505-2E9C-101B-9397-08002B2CF9AE}" pid="3" name="Client">
    <vt:lpwstr>VMware</vt:lpwstr>
  </property>
  <property fmtid="{D5CDD505-2E9C-101B-9397-08002B2CF9AE}" pid="4" name="Department">
    <vt:lpwstr>EUC OCTO</vt:lpwstr>
  </property>
  <property fmtid="{D5CDD505-2E9C-101B-9397-08002B2CF9AE}" pid="5" name="Date completed">
    <vt:filetime>2019-08-08T10:00:00Z</vt:filetime>
  </property>
</Properties>
</file>